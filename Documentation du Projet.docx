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DA5" w:rsidRPr="00630DA5" w:rsidRDefault="00630DA5" w:rsidP="00630DA5"/>
    <w:p w:rsidR="00630DA5" w:rsidRPr="003E142E" w:rsidRDefault="00630DA5" w:rsidP="003E142E">
      <w:pPr>
        <w:jc w:val="center"/>
        <w:rPr>
          <w:b/>
          <w:bCs/>
          <w:color w:val="215868" w:themeColor="accent5" w:themeShade="80"/>
          <w:sz w:val="48"/>
          <w:szCs w:val="48"/>
        </w:rPr>
      </w:pPr>
      <w:r w:rsidRPr="003E142E">
        <w:rPr>
          <w:b/>
          <w:bCs/>
          <w:color w:val="215868" w:themeColor="accent5" w:themeShade="80"/>
          <w:sz w:val="48"/>
          <w:szCs w:val="48"/>
        </w:rPr>
        <w:t>Documentation du Projet</w:t>
      </w:r>
    </w:p>
    <w:p w:rsidR="00630DA5" w:rsidRPr="00630DA5" w:rsidRDefault="00630DA5" w:rsidP="007C7E7F">
      <w:pPr>
        <w:jc w:val="both"/>
        <w:rPr>
          <w:b/>
          <w:bCs/>
        </w:rPr>
      </w:pPr>
      <w:r w:rsidRPr="00630DA5">
        <w:rPr>
          <w:b/>
          <w:bCs/>
        </w:rPr>
        <w:t>Technologies Utilisées</w:t>
      </w:r>
    </w:p>
    <w:p w:rsidR="00630DA5" w:rsidRPr="00630DA5" w:rsidRDefault="00630DA5" w:rsidP="007C7E7F">
      <w:pPr>
        <w:numPr>
          <w:ilvl w:val="0"/>
          <w:numId w:val="1"/>
        </w:numPr>
        <w:jc w:val="both"/>
      </w:pPr>
      <w:proofErr w:type="spellStart"/>
      <w:proofErr w:type="gramStart"/>
      <w:r w:rsidRPr="00630DA5">
        <w:rPr>
          <w:b/>
          <w:bCs/>
        </w:rPr>
        <w:t>Frontend</w:t>
      </w:r>
      <w:proofErr w:type="spellEnd"/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1"/>
        </w:numPr>
        <w:jc w:val="both"/>
      </w:pPr>
      <w:proofErr w:type="spellStart"/>
      <w:proofErr w:type="gramStart"/>
      <w:r w:rsidRPr="00630DA5">
        <w:rPr>
          <w:b/>
          <w:bCs/>
        </w:rPr>
        <w:t>React</w:t>
      </w:r>
      <w:proofErr w:type="spellEnd"/>
      <w:r w:rsidRPr="00630DA5">
        <w:t>:</w:t>
      </w:r>
      <w:proofErr w:type="gramEnd"/>
      <w:r w:rsidRPr="00630DA5">
        <w:t xml:space="preserve"> Une bibliothèque JavaScript pour construire des interfaces utilisateur interactives.</w:t>
      </w:r>
    </w:p>
    <w:p w:rsidR="00630DA5" w:rsidRPr="00630DA5" w:rsidRDefault="00630DA5" w:rsidP="007C7E7F">
      <w:pPr>
        <w:numPr>
          <w:ilvl w:val="1"/>
          <w:numId w:val="1"/>
        </w:numPr>
        <w:jc w:val="both"/>
      </w:pPr>
      <w:proofErr w:type="gramStart"/>
      <w:r w:rsidRPr="00630DA5">
        <w:rPr>
          <w:b/>
          <w:bCs/>
        </w:rPr>
        <w:t>Vite</w:t>
      </w:r>
      <w:r w:rsidRPr="00630DA5">
        <w:t>:</w:t>
      </w:r>
      <w:proofErr w:type="gramEnd"/>
      <w:r w:rsidRPr="00630DA5">
        <w:t xml:space="preserve"> Un outil de </w:t>
      </w:r>
      <w:proofErr w:type="spellStart"/>
      <w:r w:rsidRPr="00630DA5">
        <w:t>build</w:t>
      </w:r>
      <w:proofErr w:type="spellEnd"/>
      <w:r w:rsidRPr="00630DA5">
        <w:t xml:space="preserve"> rapide pour les applications web basées sur JavaScript et </w:t>
      </w:r>
      <w:proofErr w:type="spellStart"/>
      <w:r w:rsidRPr="00630DA5">
        <w:t>TypeScript</w:t>
      </w:r>
      <w:proofErr w:type="spellEnd"/>
      <w:r w:rsidRPr="00630DA5">
        <w:t>.</w:t>
      </w:r>
    </w:p>
    <w:p w:rsidR="00630DA5" w:rsidRPr="00630DA5" w:rsidRDefault="00630DA5" w:rsidP="007C7E7F">
      <w:pPr>
        <w:numPr>
          <w:ilvl w:val="1"/>
          <w:numId w:val="1"/>
        </w:numPr>
        <w:jc w:val="both"/>
      </w:pPr>
      <w:proofErr w:type="spellStart"/>
      <w:proofErr w:type="gramStart"/>
      <w:r w:rsidRPr="00630DA5">
        <w:rPr>
          <w:b/>
          <w:bCs/>
        </w:rPr>
        <w:t>Figma</w:t>
      </w:r>
      <w:proofErr w:type="spellEnd"/>
      <w:r w:rsidRPr="00630DA5">
        <w:t>:</w:t>
      </w:r>
      <w:proofErr w:type="gramEnd"/>
      <w:r w:rsidRPr="00630DA5">
        <w:t xml:space="preserve"> Une plateforme de design collaborative pour créer des prototypes d'interface utilisateur et des maquettes graphiques.</w:t>
      </w:r>
    </w:p>
    <w:p w:rsidR="00630DA5" w:rsidRPr="00630DA5" w:rsidRDefault="00630DA5" w:rsidP="007C7E7F">
      <w:pPr>
        <w:numPr>
          <w:ilvl w:val="0"/>
          <w:numId w:val="1"/>
        </w:numPr>
        <w:jc w:val="both"/>
      </w:pPr>
      <w:proofErr w:type="spellStart"/>
      <w:proofErr w:type="gramStart"/>
      <w:r w:rsidRPr="00630DA5">
        <w:rPr>
          <w:b/>
          <w:bCs/>
        </w:rPr>
        <w:t>Backend</w:t>
      </w:r>
      <w:proofErr w:type="spellEnd"/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1"/>
        </w:numPr>
        <w:jc w:val="both"/>
      </w:pPr>
      <w:proofErr w:type="spellStart"/>
      <w:r w:rsidRPr="00630DA5">
        <w:rPr>
          <w:b/>
          <w:bCs/>
        </w:rPr>
        <w:t>Spring</w:t>
      </w:r>
      <w:proofErr w:type="spellEnd"/>
      <w:r w:rsidRPr="00630DA5">
        <w:rPr>
          <w:b/>
          <w:bCs/>
        </w:rPr>
        <w:t xml:space="preserve"> </w:t>
      </w:r>
      <w:proofErr w:type="gramStart"/>
      <w:r w:rsidRPr="00630DA5">
        <w:rPr>
          <w:b/>
          <w:bCs/>
        </w:rPr>
        <w:t>Boot</w:t>
      </w:r>
      <w:r w:rsidRPr="00630DA5">
        <w:t>:</w:t>
      </w:r>
      <w:proofErr w:type="gramEnd"/>
      <w:r w:rsidRPr="00630DA5">
        <w:t xml:space="preserve"> Un </w:t>
      </w:r>
      <w:proofErr w:type="spellStart"/>
      <w:r w:rsidRPr="00630DA5">
        <w:t>framework</w:t>
      </w:r>
      <w:proofErr w:type="spellEnd"/>
      <w:r w:rsidRPr="00630DA5">
        <w:t xml:space="preserve"> Java pour développer des applications web et des services </w:t>
      </w:r>
      <w:proofErr w:type="spellStart"/>
      <w:r w:rsidRPr="00630DA5">
        <w:t>RESTful</w:t>
      </w:r>
      <w:proofErr w:type="spellEnd"/>
      <w:r w:rsidRPr="00630DA5">
        <w:t xml:space="preserve"> rapidement et facilement.</w:t>
      </w:r>
    </w:p>
    <w:p w:rsidR="00630DA5" w:rsidRPr="00630DA5" w:rsidRDefault="00630DA5" w:rsidP="007C7E7F">
      <w:pPr>
        <w:numPr>
          <w:ilvl w:val="1"/>
          <w:numId w:val="1"/>
        </w:numPr>
        <w:jc w:val="both"/>
      </w:pPr>
      <w:proofErr w:type="spellStart"/>
      <w:proofErr w:type="gramStart"/>
      <w:r w:rsidRPr="00630DA5">
        <w:rPr>
          <w:b/>
          <w:bCs/>
        </w:rPr>
        <w:t>MongoDB</w:t>
      </w:r>
      <w:proofErr w:type="spellEnd"/>
      <w:r w:rsidRPr="00630DA5">
        <w:t>:</w:t>
      </w:r>
      <w:proofErr w:type="gramEnd"/>
      <w:r w:rsidRPr="00630DA5">
        <w:t xml:space="preserve"> Une base de données </w:t>
      </w:r>
      <w:proofErr w:type="spellStart"/>
      <w:r w:rsidRPr="00630DA5">
        <w:t>NoSQL</w:t>
      </w:r>
      <w:proofErr w:type="spellEnd"/>
      <w:r w:rsidRPr="00630DA5">
        <w:t xml:space="preserve"> orientée documents pour stocker les données de manière flexible.</w:t>
      </w:r>
    </w:p>
    <w:p w:rsidR="00630DA5" w:rsidRPr="00630DA5" w:rsidRDefault="00630DA5" w:rsidP="007C7E7F">
      <w:pPr>
        <w:numPr>
          <w:ilvl w:val="0"/>
          <w:numId w:val="1"/>
        </w:numPr>
        <w:jc w:val="both"/>
      </w:pPr>
      <w:r w:rsidRPr="00630DA5">
        <w:rPr>
          <w:b/>
          <w:bCs/>
        </w:rPr>
        <w:t xml:space="preserve">Base de </w:t>
      </w:r>
      <w:proofErr w:type="gramStart"/>
      <w:r w:rsidRPr="00630DA5">
        <w:rPr>
          <w:b/>
          <w:bCs/>
        </w:rPr>
        <w:t>Données</w:t>
      </w:r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1"/>
        </w:numPr>
        <w:jc w:val="both"/>
      </w:pPr>
      <w:proofErr w:type="spellStart"/>
      <w:proofErr w:type="gramStart"/>
      <w:r w:rsidRPr="00630DA5">
        <w:rPr>
          <w:b/>
          <w:bCs/>
        </w:rPr>
        <w:t>MongoDB</w:t>
      </w:r>
      <w:proofErr w:type="spellEnd"/>
      <w:r w:rsidRPr="00630DA5">
        <w:t>:</w:t>
      </w:r>
      <w:proofErr w:type="gramEnd"/>
      <w:r w:rsidRPr="00630DA5">
        <w:t xml:space="preserve"> Une base de données </w:t>
      </w:r>
      <w:proofErr w:type="spellStart"/>
      <w:r w:rsidRPr="00630DA5">
        <w:t>NoSQL</w:t>
      </w:r>
      <w:proofErr w:type="spellEnd"/>
      <w:r w:rsidRPr="00630DA5">
        <w:t xml:space="preserve"> très évolutive et flexible, utilisée pour stocker les données de l'application.</w:t>
      </w:r>
    </w:p>
    <w:p w:rsidR="00630DA5" w:rsidRPr="00630DA5" w:rsidRDefault="00630DA5" w:rsidP="007C7E7F">
      <w:pPr>
        <w:jc w:val="both"/>
        <w:rPr>
          <w:b/>
          <w:bCs/>
        </w:rPr>
      </w:pPr>
      <w:r w:rsidRPr="00630DA5">
        <w:rPr>
          <w:b/>
          <w:bCs/>
        </w:rPr>
        <w:t>Modules Principaux</w:t>
      </w:r>
    </w:p>
    <w:p w:rsidR="00630DA5" w:rsidRPr="00630DA5" w:rsidRDefault="00630DA5" w:rsidP="007C7E7F">
      <w:pPr>
        <w:numPr>
          <w:ilvl w:val="0"/>
          <w:numId w:val="2"/>
        </w:numPr>
        <w:jc w:val="both"/>
      </w:pPr>
      <w:proofErr w:type="spellStart"/>
      <w:proofErr w:type="gramStart"/>
      <w:r w:rsidRPr="00630DA5">
        <w:rPr>
          <w:b/>
          <w:bCs/>
        </w:rPr>
        <w:t>Frontend</w:t>
      </w:r>
      <w:proofErr w:type="spellEnd"/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2"/>
        </w:numPr>
        <w:jc w:val="both"/>
      </w:pPr>
      <w:proofErr w:type="spellStart"/>
      <w:r w:rsidRPr="00630DA5">
        <w:rPr>
          <w:b/>
          <w:bCs/>
        </w:rPr>
        <w:t>React</w:t>
      </w:r>
      <w:proofErr w:type="spellEnd"/>
      <w:r w:rsidRPr="00630DA5">
        <w:rPr>
          <w:b/>
          <w:bCs/>
        </w:rPr>
        <w:t xml:space="preserve"> </w:t>
      </w:r>
      <w:proofErr w:type="gramStart"/>
      <w:r w:rsidRPr="00630DA5">
        <w:rPr>
          <w:b/>
          <w:bCs/>
        </w:rPr>
        <w:t>Components</w:t>
      </w:r>
      <w:r w:rsidRPr="00630DA5">
        <w:t>:</w:t>
      </w:r>
      <w:proofErr w:type="gramEnd"/>
      <w:r w:rsidRPr="00630DA5">
        <w:t xml:space="preserve"> Comprend tous les composants réutilisables pour construire l'interface utilisateur de l'application, tels que les boutons, les formulaires, les cartes, etc.</w:t>
      </w:r>
    </w:p>
    <w:p w:rsidR="00630DA5" w:rsidRPr="00630DA5" w:rsidRDefault="00630DA5" w:rsidP="007C7E7F">
      <w:pPr>
        <w:numPr>
          <w:ilvl w:val="1"/>
          <w:numId w:val="2"/>
        </w:numPr>
        <w:jc w:val="both"/>
      </w:pPr>
      <w:r w:rsidRPr="00630DA5">
        <w:rPr>
          <w:b/>
          <w:bCs/>
        </w:rPr>
        <w:t xml:space="preserve">API </w:t>
      </w:r>
      <w:proofErr w:type="gramStart"/>
      <w:r w:rsidRPr="00630DA5">
        <w:rPr>
          <w:b/>
          <w:bCs/>
        </w:rPr>
        <w:t>Services</w:t>
      </w:r>
      <w:r w:rsidRPr="00630DA5">
        <w:t>:</w:t>
      </w:r>
      <w:proofErr w:type="gramEnd"/>
      <w:r w:rsidRPr="00630DA5">
        <w:t xml:space="preserve"> Module pour gérer les appels API vers le </w:t>
      </w:r>
      <w:proofErr w:type="spellStart"/>
      <w:r w:rsidRPr="00630DA5">
        <w:t>backend</w:t>
      </w:r>
      <w:proofErr w:type="spellEnd"/>
      <w:r w:rsidRPr="00630DA5">
        <w:t xml:space="preserve"> à l'aide de </w:t>
      </w:r>
      <w:proofErr w:type="spellStart"/>
      <w:r w:rsidRPr="00630DA5">
        <w:t>fetch</w:t>
      </w:r>
      <w:proofErr w:type="spellEnd"/>
      <w:r w:rsidRPr="00630DA5">
        <w:t xml:space="preserve"> ou d'autres bibliothèques comme </w:t>
      </w:r>
      <w:proofErr w:type="spellStart"/>
      <w:r w:rsidRPr="00630DA5">
        <w:t>Axios</w:t>
      </w:r>
      <w:proofErr w:type="spellEnd"/>
      <w:r w:rsidRPr="00630DA5">
        <w:t>.</w:t>
      </w:r>
    </w:p>
    <w:p w:rsidR="00630DA5" w:rsidRPr="00630DA5" w:rsidRDefault="00630DA5" w:rsidP="007C7E7F">
      <w:pPr>
        <w:numPr>
          <w:ilvl w:val="1"/>
          <w:numId w:val="2"/>
        </w:numPr>
        <w:jc w:val="both"/>
      </w:pPr>
      <w:proofErr w:type="gramStart"/>
      <w:r w:rsidRPr="00630DA5">
        <w:rPr>
          <w:b/>
          <w:bCs/>
        </w:rPr>
        <w:t>Pages</w:t>
      </w:r>
      <w:r w:rsidRPr="00630DA5">
        <w:t>:</w:t>
      </w:r>
      <w:proofErr w:type="gramEnd"/>
      <w:r w:rsidRPr="00630DA5">
        <w:t xml:space="preserve"> Contient les pages principales de l'application, organisées en composants </w:t>
      </w:r>
      <w:proofErr w:type="spellStart"/>
      <w:r w:rsidRPr="00630DA5">
        <w:t>React</w:t>
      </w:r>
      <w:proofErr w:type="spellEnd"/>
      <w:r w:rsidRPr="00630DA5">
        <w:t xml:space="preserve"> pour la navigation et l'affichage des données.</w:t>
      </w:r>
    </w:p>
    <w:p w:rsidR="00630DA5" w:rsidRDefault="00630DA5" w:rsidP="007C7E7F">
      <w:pPr>
        <w:numPr>
          <w:ilvl w:val="1"/>
          <w:numId w:val="2"/>
        </w:numPr>
        <w:jc w:val="both"/>
      </w:pPr>
      <w:r w:rsidRPr="00630DA5">
        <w:rPr>
          <w:b/>
          <w:bCs/>
        </w:rPr>
        <w:t xml:space="preserve">Design </w:t>
      </w:r>
      <w:proofErr w:type="spellStart"/>
      <w:proofErr w:type="gramStart"/>
      <w:r w:rsidRPr="00630DA5">
        <w:rPr>
          <w:b/>
          <w:bCs/>
        </w:rPr>
        <w:t>Assets</w:t>
      </w:r>
      <w:proofErr w:type="spellEnd"/>
      <w:r w:rsidRPr="00630DA5">
        <w:t>:</w:t>
      </w:r>
      <w:proofErr w:type="gramEnd"/>
      <w:r w:rsidRPr="00630DA5">
        <w:t xml:space="preserve"> Tous les fichiers de conception créés dans </w:t>
      </w:r>
      <w:proofErr w:type="spellStart"/>
      <w:r w:rsidRPr="00630DA5">
        <w:t>Figma</w:t>
      </w:r>
      <w:proofErr w:type="spellEnd"/>
      <w:r w:rsidRPr="00630DA5">
        <w:t>, y compris les maquettes graphiques, les prototypes et les ressources visuelles.</w:t>
      </w:r>
    </w:p>
    <w:p w:rsidR="003E142E" w:rsidRDefault="003E142E" w:rsidP="007C7E7F">
      <w:pPr>
        <w:ind w:left="1440"/>
        <w:jc w:val="both"/>
        <w:rPr>
          <w:b/>
          <w:bCs/>
        </w:rPr>
      </w:pPr>
    </w:p>
    <w:p w:rsidR="003E142E" w:rsidRPr="00630DA5" w:rsidRDefault="003E142E" w:rsidP="007C7E7F">
      <w:pPr>
        <w:ind w:left="1440"/>
        <w:jc w:val="both"/>
      </w:pPr>
    </w:p>
    <w:p w:rsidR="00630DA5" w:rsidRPr="00630DA5" w:rsidRDefault="00630DA5" w:rsidP="007C7E7F">
      <w:pPr>
        <w:numPr>
          <w:ilvl w:val="0"/>
          <w:numId w:val="2"/>
        </w:numPr>
        <w:jc w:val="both"/>
      </w:pPr>
      <w:proofErr w:type="spellStart"/>
      <w:proofErr w:type="gramStart"/>
      <w:r w:rsidRPr="00630DA5">
        <w:rPr>
          <w:b/>
          <w:bCs/>
        </w:rPr>
        <w:t>Backend</w:t>
      </w:r>
      <w:proofErr w:type="spellEnd"/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2"/>
        </w:numPr>
        <w:jc w:val="both"/>
      </w:pPr>
      <w:proofErr w:type="spellStart"/>
      <w:proofErr w:type="gramStart"/>
      <w:r w:rsidRPr="00630DA5">
        <w:rPr>
          <w:b/>
          <w:bCs/>
        </w:rPr>
        <w:t>Controllers</w:t>
      </w:r>
      <w:proofErr w:type="spellEnd"/>
      <w:r w:rsidRPr="00630DA5">
        <w:t>:</w:t>
      </w:r>
      <w:proofErr w:type="gramEnd"/>
      <w:r w:rsidRPr="00630DA5">
        <w:t xml:space="preserve"> Gère les requêtes HTTP entrantes, traite les données et retourne les réponses appropriées.</w:t>
      </w:r>
    </w:p>
    <w:p w:rsidR="00630DA5" w:rsidRPr="00630DA5" w:rsidRDefault="00630DA5" w:rsidP="007C7E7F">
      <w:pPr>
        <w:numPr>
          <w:ilvl w:val="1"/>
          <w:numId w:val="2"/>
        </w:numPr>
        <w:jc w:val="both"/>
      </w:pPr>
      <w:proofErr w:type="gramStart"/>
      <w:r w:rsidRPr="00630DA5">
        <w:rPr>
          <w:b/>
          <w:bCs/>
        </w:rPr>
        <w:t>Services</w:t>
      </w:r>
      <w:r w:rsidRPr="00630DA5">
        <w:t>:</w:t>
      </w:r>
      <w:proofErr w:type="gramEnd"/>
      <w:r w:rsidRPr="00630DA5">
        <w:t xml:space="preserve"> Contient la logique métier de l'application, telle que la manipulation des données, les opérations CRUD, etc.</w:t>
      </w:r>
    </w:p>
    <w:p w:rsidR="00630DA5" w:rsidRPr="00630DA5" w:rsidRDefault="00630DA5" w:rsidP="007C7E7F">
      <w:pPr>
        <w:numPr>
          <w:ilvl w:val="1"/>
          <w:numId w:val="2"/>
        </w:numPr>
        <w:jc w:val="both"/>
      </w:pPr>
      <w:proofErr w:type="spellStart"/>
      <w:proofErr w:type="gramStart"/>
      <w:r w:rsidRPr="00630DA5">
        <w:rPr>
          <w:b/>
          <w:bCs/>
        </w:rPr>
        <w:t>Repositories</w:t>
      </w:r>
      <w:proofErr w:type="spellEnd"/>
      <w:r w:rsidRPr="00630DA5">
        <w:t>:</w:t>
      </w:r>
      <w:proofErr w:type="gramEnd"/>
      <w:r w:rsidRPr="00630DA5">
        <w:t xml:space="preserve"> Interfaces pour interagir avec la base de données, y compris les opérations de lecture, d'écriture, de mise à jour et de suppression.</w:t>
      </w:r>
    </w:p>
    <w:p w:rsidR="00630DA5" w:rsidRPr="00630DA5" w:rsidRDefault="00630DA5" w:rsidP="007C7E7F">
      <w:pPr>
        <w:numPr>
          <w:ilvl w:val="1"/>
          <w:numId w:val="2"/>
        </w:numPr>
        <w:jc w:val="both"/>
      </w:pPr>
      <w:proofErr w:type="spellStart"/>
      <w:proofErr w:type="gramStart"/>
      <w:r w:rsidRPr="00630DA5">
        <w:rPr>
          <w:b/>
          <w:bCs/>
        </w:rPr>
        <w:t>Models</w:t>
      </w:r>
      <w:proofErr w:type="spellEnd"/>
      <w:r w:rsidRPr="00630DA5">
        <w:t>:</w:t>
      </w:r>
      <w:proofErr w:type="gramEnd"/>
      <w:r w:rsidRPr="00630DA5">
        <w:t xml:space="preserve"> Définit la structure des données utilisées par l'application, y compris les entités et les schémas de base de données.</w:t>
      </w:r>
    </w:p>
    <w:p w:rsidR="00630DA5" w:rsidRPr="00630DA5" w:rsidRDefault="00630DA5" w:rsidP="007C7E7F">
      <w:pPr>
        <w:numPr>
          <w:ilvl w:val="0"/>
          <w:numId w:val="2"/>
        </w:numPr>
        <w:jc w:val="both"/>
      </w:pPr>
      <w:r w:rsidRPr="00630DA5">
        <w:rPr>
          <w:b/>
          <w:bCs/>
        </w:rPr>
        <w:t xml:space="preserve">Base de </w:t>
      </w:r>
      <w:proofErr w:type="gramStart"/>
      <w:r w:rsidRPr="00630DA5">
        <w:rPr>
          <w:b/>
          <w:bCs/>
        </w:rPr>
        <w:t>Données</w:t>
      </w:r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2"/>
        </w:numPr>
        <w:jc w:val="both"/>
      </w:pPr>
      <w:r w:rsidRPr="00630DA5">
        <w:rPr>
          <w:b/>
          <w:bCs/>
        </w:rPr>
        <w:t xml:space="preserve">Collections </w:t>
      </w:r>
      <w:proofErr w:type="spellStart"/>
      <w:proofErr w:type="gramStart"/>
      <w:r w:rsidRPr="00630DA5">
        <w:rPr>
          <w:b/>
          <w:bCs/>
        </w:rPr>
        <w:t>MongoDB</w:t>
      </w:r>
      <w:proofErr w:type="spellEnd"/>
      <w:r w:rsidRPr="00630DA5">
        <w:t>:</w:t>
      </w:r>
      <w:proofErr w:type="gramEnd"/>
      <w:r w:rsidRPr="00630DA5">
        <w:t xml:space="preserve"> Stocke les données de l'application, y compris les animaux, les employés, les adoptions, etc.</w:t>
      </w:r>
    </w:p>
    <w:p w:rsidR="00630DA5" w:rsidRPr="00630DA5" w:rsidRDefault="00630DA5" w:rsidP="007C7E7F">
      <w:pPr>
        <w:jc w:val="both"/>
        <w:rPr>
          <w:b/>
          <w:bCs/>
        </w:rPr>
      </w:pPr>
      <w:r w:rsidRPr="00630DA5">
        <w:rPr>
          <w:b/>
          <w:bCs/>
        </w:rPr>
        <w:t>Flux de Développement</w:t>
      </w:r>
    </w:p>
    <w:p w:rsidR="00630DA5" w:rsidRPr="00630DA5" w:rsidRDefault="00630DA5" w:rsidP="007C7E7F">
      <w:pPr>
        <w:numPr>
          <w:ilvl w:val="0"/>
          <w:numId w:val="3"/>
        </w:numPr>
        <w:jc w:val="both"/>
      </w:pPr>
      <w:r w:rsidRPr="00630DA5">
        <w:rPr>
          <w:b/>
          <w:bCs/>
        </w:rPr>
        <w:t xml:space="preserve">Conception et </w:t>
      </w:r>
      <w:proofErr w:type="gramStart"/>
      <w:r w:rsidRPr="00630DA5">
        <w:rPr>
          <w:b/>
          <w:bCs/>
        </w:rPr>
        <w:t>Prototypage</w:t>
      </w:r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 xml:space="preserve">Utilisez </w:t>
      </w:r>
      <w:proofErr w:type="spellStart"/>
      <w:r w:rsidRPr="00630DA5">
        <w:t>Figma</w:t>
      </w:r>
      <w:proofErr w:type="spellEnd"/>
      <w:r w:rsidRPr="00630DA5">
        <w:t xml:space="preserve"> pour créer des maquettes graphiques et des prototypes interactifs de l'interface utilisateur.</w:t>
      </w:r>
    </w:p>
    <w:p w:rsidR="00630DA5" w:rsidRPr="00630DA5" w:rsidRDefault="00630DA5" w:rsidP="007C7E7F">
      <w:pPr>
        <w:numPr>
          <w:ilvl w:val="0"/>
          <w:numId w:val="3"/>
        </w:numPr>
        <w:jc w:val="both"/>
      </w:pPr>
      <w:r w:rsidRPr="00630DA5">
        <w:rPr>
          <w:b/>
          <w:bCs/>
        </w:rPr>
        <w:t xml:space="preserve">Développement </w:t>
      </w:r>
      <w:proofErr w:type="spellStart"/>
      <w:proofErr w:type="gramStart"/>
      <w:r w:rsidRPr="00630DA5">
        <w:rPr>
          <w:b/>
          <w:bCs/>
        </w:rPr>
        <w:t>Frontend</w:t>
      </w:r>
      <w:proofErr w:type="spellEnd"/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 xml:space="preserve">Créez des composants </w:t>
      </w:r>
      <w:proofErr w:type="spellStart"/>
      <w:r w:rsidRPr="00630DA5">
        <w:t>React</w:t>
      </w:r>
      <w:proofErr w:type="spellEnd"/>
      <w:r w:rsidRPr="00630DA5">
        <w:t xml:space="preserve"> réutilisables pour construire l'interface utilisateur.</w:t>
      </w:r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 xml:space="preserve">Utilisez Vite pour compiler et exécuter l'application </w:t>
      </w:r>
      <w:proofErr w:type="spellStart"/>
      <w:r w:rsidRPr="00630DA5">
        <w:t>frontend</w:t>
      </w:r>
      <w:proofErr w:type="spellEnd"/>
      <w:r w:rsidRPr="00630DA5">
        <w:t xml:space="preserve"> localement.</w:t>
      </w:r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 xml:space="preserve">Intégrez les API services pour communiquer avec le </w:t>
      </w:r>
      <w:proofErr w:type="spellStart"/>
      <w:r w:rsidRPr="00630DA5">
        <w:t>backend</w:t>
      </w:r>
      <w:proofErr w:type="spellEnd"/>
      <w:r w:rsidRPr="00630DA5">
        <w:t xml:space="preserve"> et récupérer les données nécessaires.</w:t>
      </w:r>
    </w:p>
    <w:p w:rsidR="00630DA5" w:rsidRPr="00630DA5" w:rsidRDefault="00630DA5" w:rsidP="007C7E7F">
      <w:pPr>
        <w:numPr>
          <w:ilvl w:val="0"/>
          <w:numId w:val="3"/>
        </w:numPr>
        <w:jc w:val="both"/>
      </w:pPr>
      <w:r w:rsidRPr="00630DA5">
        <w:rPr>
          <w:b/>
          <w:bCs/>
        </w:rPr>
        <w:t xml:space="preserve">Développement </w:t>
      </w:r>
      <w:proofErr w:type="spellStart"/>
      <w:proofErr w:type="gramStart"/>
      <w:r w:rsidRPr="00630DA5">
        <w:rPr>
          <w:b/>
          <w:bCs/>
        </w:rPr>
        <w:t>Backend</w:t>
      </w:r>
      <w:proofErr w:type="spellEnd"/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 xml:space="preserve">Utilisez </w:t>
      </w:r>
      <w:proofErr w:type="spellStart"/>
      <w:r w:rsidRPr="00630DA5">
        <w:t>Spring</w:t>
      </w:r>
      <w:proofErr w:type="spellEnd"/>
      <w:r w:rsidRPr="00630DA5">
        <w:t xml:space="preserve"> Boot pour créer des </w:t>
      </w:r>
      <w:proofErr w:type="spellStart"/>
      <w:r w:rsidRPr="00630DA5">
        <w:t>endpoints</w:t>
      </w:r>
      <w:proofErr w:type="spellEnd"/>
      <w:r w:rsidRPr="00630DA5">
        <w:t xml:space="preserve"> </w:t>
      </w:r>
      <w:proofErr w:type="spellStart"/>
      <w:r w:rsidRPr="00630DA5">
        <w:t>RESTful</w:t>
      </w:r>
      <w:proofErr w:type="spellEnd"/>
      <w:r w:rsidRPr="00630DA5">
        <w:t xml:space="preserve"> pour les différentes fonctionnalités de l'application.</w:t>
      </w:r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 xml:space="preserve">Implémentez la logique métier dans les services et les contrôleurs, en interagissant avec les </w:t>
      </w:r>
      <w:proofErr w:type="spellStart"/>
      <w:r w:rsidRPr="00630DA5">
        <w:t>repositories</w:t>
      </w:r>
      <w:proofErr w:type="spellEnd"/>
      <w:r w:rsidRPr="00630DA5">
        <w:t xml:space="preserve"> pour accéder aux données de la base de données.</w:t>
      </w:r>
    </w:p>
    <w:p w:rsidR="00630DA5" w:rsidRPr="00630DA5" w:rsidRDefault="00630DA5" w:rsidP="007C7E7F">
      <w:pPr>
        <w:numPr>
          <w:ilvl w:val="0"/>
          <w:numId w:val="3"/>
        </w:numPr>
        <w:jc w:val="both"/>
      </w:pPr>
      <w:r w:rsidRPr="00630DA5">
        <w:rPr>
          <w:b/>
          <w:bCs/>
        </w:rPr>
        <w:lastRenderedPageBreak/>
        <w:t xml:space="preserve">Tests et </w:t>
      </w:r>
      <w:proofErr w:type="gramStart"/>
      <w:r w:rsidRPr="00630DA5">
        <w:rPr>
          <w:b/>
          <w:bCs/>
        </w:rPr>
        <w:t>Déploiement</w:t>
      </w:r>
      <w:r w:rsidRPr="00630DA5">
        <w:t>:</w:t>
      </w:r>
      <w:proofErr w:type="gramEnd"/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>Effectuez des tests unitaires et d'intégration pour garantir le bon fonctionnement de l'application.</w:t>
      </w:r>
    </w:p>
    <w:p w:rsidR="00630DA5" w:rsidRPr="00630DA5" w:rsidRDefault="00630DA5" w:rsidP="007C7E7F">
      <w:pPr>
        <w:numPr>
          <w:ilvl w:val="1"/>
          <w:numId w:val="3"/>
        </w:numPr>
        <w:jc w:val="both"/>
      </w:pPr>
      <w:r w:rsidRPr="00630DA5">
        <w:t xml:space="preserve">Déployez l'application </w:t>
      </w:r>
      <w:proofErr w:type="spellStart"/>
      <w:r w:rsidRPr="00630DA5">
        <w:t>frontend</w:t>
      </w:r>
      <w:proofErr w:type="spellEnd"/>
      <w:r w:rsidRPr="00630DA5">
        <w:t xml:space="preserve"> sur un service d'hébergement, comme </w:t>
      </w:r>
      <w:proofErr w:type="spellStart"/>
      <w:r w:rsidRPr="00630DA5">
        <w:t>Vercel</w:t>
      </w:r>
      <w:proofErr w:type="spellEnd"/>
      <w:r w:rsidRPr="00630DA5">
        <w:t xml:space="preserve"> ou </w:t>
      </w:r>
      <w:proofErr w:type="spellStart"/>
      <w:r w:rsidRPr="00630DA5">
        <w:t>Netlify</w:t>
      </w:r>
      <w:proofErr w:type="spellEnd"/>
      <w:r w:rsidRPr="00630DA5">
        <w:t>.</w:t>
      </w:r>
    </w:p>
    <w:p w:rsidR="005D176C" w:rsidRDefault="00630DA5" w:rsidP="007C7E7F">
      <w:pPr>
        <w:numPr>
          <w:ilvl w:val="1"/>
          <w:numId w:val="3"/>
        </w:numPr>
        <w:jc w:val="both"/>
      </w:pPr>
      <w:r w:rsidRPr="00630DA5">
        <w:t xml:space="preserve">Déployez l'application </w:t>
      </w:r>
      <w:proofErr w:type="spellStart"/>
      <w:r w:rsidRPr="00630DA5">
        <w:t>backend</w:t>
      </w:r>
      <w:proofErr w:type="spellEnd"/>
      <w:r w:rsidRPr="00630DA5">
        <w:t xml:space="preserve"> sur une plateforme cloud, comme </w:t>
      </w:r>
      <w:proofErr w:type="spellStart"/>
      <w:r w:rsidRPr="00630DA5">
        <w:t>Heroku</w:t>
      </w:r>
      <w:proofErr w:type="spellEnd"/>
      <w:r w:rsidRPr="00630DA5">
        <w:t xml:space="preserve"> ou AWS, en utilisant </w:t>
      </w:r>
      <w:proofErr w:type="spellStart"/>
      <w:r w:rsidRPr="00630DA5">
        <w:t>MongoDB</w:t>
      </w:r>
      <w:proofErr w:type="spellEnd"/>
      <w:r w:rsidRPr="00630DA5">
        <w:t xml:space="preserve"> Atlas p</w:t>
      </w:r>
      <w:r w:rsidR="003E142E">
        <w:t>our héberger la base de données</w:t>
      </w:r>
    </w:p>
    <w:p w:rsidR="003E142E" w:rsidRDefault="003E142E" w:rsidP="003E142E">
      <w:pPr>
        <w:rPr>
          <w:color w:val="4A442A" w:themeColor="background2" w:themeShade="40"/>
          <w:sz w:val="36"/>
          <w:szCs w:val="36"/>
        </w:rPr>
      </w:pPr>
      <w:r w:rsidRPr="003E142E">
        <w:rPr>
          <w:color w:val="4A442A" w:themeColor="background2" w:themeShade="40"/>
          <w:sz w:val="36"/>
          <w:szCs w:val="36"/>
        </w:rPr>
        <w:t>Interfaces :</w:t>
      </w:r>
    </w:p>
    <w:p w:rsidR="003E142E" w:rsidRPr="003E142E" w:rsidRDefault="003E142E" w:rsidP="003E142E">
      <w:pPr>
        <w:rPr>
          <w:color w:val="4A442A" w:themeColor="background2" w:themeShade="40"/>
          <w:szCs w:val="24"/>
        </w:rPr>
      </w:pPr>
      <w:r w:rsidRPr="003E142E">
        <w:rPr>
          <w:color w:val="4A442A" w:themeColor="background2" w:themeShade="40"/>
          <w:szCs w:val="24"/>
        </w:rPr>
        <w:t>Page d’accueil :</w:t>
      </w:r>
    </w:p>
    <w:p w:rsidR="003E142E" w:rsidRDefault="003E142E" w:rsidP="003E142E">
      <w:pPr>
        <w:rPr>
          <w:color w:val="4A442A" w:themeColor="background2" w:themeShade="40"/>
          <w:sz w:val="36"/>
          <w:szCs w:val="36"/>
        </w:rPr>
      </w:pPr>
      <w:r w:rsidRPr="003E142E">
        <w:rPr>
          <w:color w:val="4A442A" w:themeColor="background2" w:themeShade="40"/>
          <w:sz w:val="36"/>
          <w:szCs w:val="36"/>
        </w:rPr>
        <w:drawing>
          <wp:inline distT="0" distB="0" distL="0" distR="0" wp14:anchorId="2E4385AD" wp14:editId="1E2F4016">
            <wp:extent cx="5731510" cy="266700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2E" w:rsidRPr="003E142E" w:rsidRDefault="003E142E" w:rsidP="003E142E">
      <w:pPr>
        <w:rPr>
          <w:color w:val="4A442A" w:themeColor="background2" w:themeShade="40"/>
          <w:szCs w:val="24"/>
        </w:rPr>
      </w:pPr>
      <w:r>
        <w:rPr>
          <w:color w:val="4A442A" w:themeColor="background2" w:themeShade="40"/>
          <w:szCs w:val="24"/>
        </w:rPr>
        <w:t>Page de présentation :</w:t>
      </w:r>
    </w:p>
    <w:p w:rsidR="003E142E" w:rsidRDefault="003E142E" w:rsidP="003E142E">
      <w:pPr>
        <w:rPr>
          <w:color w:val="4A442A" w:themeColor="background2" w:themeShade="40"/>
          <w:sz w:val="36"/>
          <w:szCs w:val="36"/>
        </w:rPr>
      </w:pPr>
      <w:r w:rsidRPr="003E142E">
        <w:rPr>
          <w:color w:val="4A442A" w:themeColor="background2" w:themeShade="40"/>
          <w:sz w:val="36"/>
          <w:szCs w:val="36"/>
        </w:rPr>
        <w:drawing>
          <wp:inline distT="0" distB="0" distL="0" distR="0" wp14:anchorId="05F69D72" wp14:editId="56D30068">
            <wp:extent cx="5731510" cy="2657475"/>
            <wp:effectExtent l="0" t="0" r="254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2E" w:rsidRDefault="00804185" w:rsidP="00804185">
      <w:pPr>
        <w:rPr>
          <w:color w:val="4A442A" w:themeColor="background2" w:themeShade="40"/>
          <w:szCs w:val="24"/>
        </w:rPr>
      </w:pPr>
      <w:r w:rsidRPr="00804185">
        <w:rPr>
          <w:color w:val="4A442A" w:themeColor="background2" w:themeShade="40"/>
          <w:szCs w:val="24"/>
        </w:rPr>
        <w:lastRenderedPageBreak/>
        <w:t>Propriétaire :</w:t>
      </w:r>
    </w:p>
    <w:p w:rsidR="008B089F" w:rsidRPr="008B089F" w:rsidRDefault="008B089F" w:rsidP="008B089F">
      <w:pPr>
        <w:rPr>
          <w:color w:val="4A442A" w:themeColor="background2" w:themeShade="40"/>
          <w:szCs w:val="24"/>
        </w:rPr>
      </w:pPr>
      <w:r w:rsidRPr="008B089F">
        <w:rPr>
          <w:color w:val="4A442A" w:themeColor="background2" w:themeShade="40"/>
          <w:szCs w:val="24"/>
        </w:rPr>
        <w:t>Nous avons la classe Propriétaire qui contient les champs suivants :</w:t>
      </w:r>
    </w:p>
    <w:p w:rsidR="003E142E" w:rsidRDefault="003E142E" w:rsidP="003E142E">
      <w:pPr>
        <w:rPr>
          <w:color w:val="4A442A" w:themeColor="background2" w:themeShade="40"/>
          <w:sz w:val="36"/>
          <w:szCs w:val="36"/>
        </w:rPr>
      </w:pPr>
      <w:r w:rsidRPr="003E142E">
        <w:rPr>
          <w:color w:val="4A442A" w:themeColor="background2" w:themeShade="40"/>
          <w:sz w:val="36"/>
          <w:szCs w:val="36"/>
        </w:rPr>
        <w:drawing>
          <wp:inline distT="0" distB="0" distL="0" distR="0" wp14:anchorId="0E695BFB" wp14:editId="6884DC1B">
            <wp:extent cx="4677428" cy="3038899"/>
            <wp:effectExtent l="0" t="0" r="889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FD" w:rsidRPr="00D073FD" w:rsidRDefault="008B089F" w:rsidP="00D073FD">
      <w:proofErr w:type="gramStart"/>
      <w:r>
        <w:t xml:space="preserve">Il </w:t>
      </w:r>
      <w:r w:rsidR="00D073FD">
        <w:t xml:space="preserve"> a</w:t>
      </w:r>
      <w:proofErr w:type="gramEnd"/>
      <w:r w:rsidR="00D073FD">
        <w:t xml:space="preserve"> comme fonctionnalités :</w:t>
      </w:r>
    </w:p>
    <w:p w:rsidR="00D073FD" w:rsidRDefault="00D073FD" w:rsidP="003E142E">
      <w:pPr>
        <w:rPr>
          <w:color w:val="4A442A" w:themeColor="background2" w:themeShade="40"/>
          <w:sz w:val="36"/>
          <w:szCs w:val="36"/>
        </w:rPr>
      </w:pPr>
      <w:r w:rsidRPr="00D073FD">
        <w:rPr>
          <w:color w:val="4A442A" w:themeColor="background2" w:themeShade="40"/>
          <w:sz w:val="36"/>
          <w:szCs w:val="36"/>
        </w:rPr>
        <w:drawing>
          <wp:inline distT="0" distB="0" distL="0" distR="0" wp14:anchorId="66113244" wp14:editId="4102ACF9">
            <wp:extent cx="5731510" cy="273113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FD" w:rsidRDefault="00D073FD" w:rsidP="003E142E">
      <w:pPr>
        <w:rPr>
          <w:color w:val="4A442A" w:themeColor="background2" w:themeShade="40"/>
          <w:sz w:val="36"/>
          <w:szCs w:val="36"/>
        </w:rPr>
      </w:pPr>
      <w:r w:rsidRPr="00D073FD">
        <w:rPr>
          <w:color w:val="4A442A" w:themeColor="background2" w:themeShade="40"/>
          <w:sz w:val="36"/>
          <w:szCs w:val="36"/>
        </w:rPr>
        <w:lastRenderedPageBreak/>
        <w:drawing>
          <wp:inline distT="0" distB="0" distL="0" distR="0" wp14:anchorId="3E080530" wp14:editId="274C51F2">
            <wp:extent cx="5731510" cy="236664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FD" w:rsidRDefault="00D073FD" w:rsidP="003E142E">
      <w:pPr>
        <w:rPr>
          <w:color w:val="4A442A" w:themeColor="background2" w:themeShade="40"/>
          <w:sz w:val="36"/>
          <w:szCs w:val="36"/>
        </w:rPr>
      </w:pPr>
      <w:r w:rsidRPr="00D073FD">
        <w:rPr>
          <w:color w:val="4A442A" w:themeColor="background2" w:themeShade="40"/>
          <w:sz w:val="36"/>
          <w:szCs w:val="36"/>
        </w:rPr>
        <w:drawing>
          <wp:inline distT="0" distB="0" distL="0" distR="0" wp14:anchorId="429E7212" wp14:editId="3CC8CD02">
            <wp:extent cx="5731510" cy="1139825"/>
            <wp:effectExtent l="0" t="0" r="254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FD" w:rsidRPr="00D073FD" w:rsidRDefault="00D073FD" w:rsidP="004223C7">
      <w:pPr>
        <w:pStyle w:val="Paragraphedeliste"/>
        <w:numPr>
          <w:ilvl w:val="0"/>
          <w:numId w:val="5"/>
        </w:numPr>
        <w:jc w:val="both"/>
      </w:pPr>
      <w:r w:rsidRPr="00D073FD">
        <w:t>Ajout d'un propriétaire (@</w:t>
      </w:r>
      <w:proofErr w:type="spellStart"/>
      <w:r w:rsidRPr="00D073FD">
        <w:t>PostMapping</w:t>
      </w:r>
      <w:proofErr w:type="spellEnd"/>
      <w:r w:rsidRPr="00D073FD">
        <w:t>) :</w:t>
      </w:r>
    </w:p>
    <w:p w:rsidR="00D073FD" w:rsidRDefault="00D073FD" w:rsidP="007C7E7F">
      <w:pPr>
        <w:jc w:val="both"/>
      </w:pPr>
      <w:r w:rsidRPr="00D073FD">
        <w:t>Lorsqu'une requête POST est envoyée à /</w:t>
      </w:r>
      <w:proofErr w:type="spellStart"/>
      <w:r w:rsidRPr="00D073FD">
        <w:t>proprietaire</w:t>
      </w:r>
      <w:proofErr w:type="spellEnd"/>
      <w:r w:rsidRPr="00D073FD">
        <w:t>, un nouveau propriétaire est ajouté à la base de données en utilisant les données JSON fournies dans le corps de la requête. Les données du propriétaire sont extraites à partir du corps de la requête à l'aide de l'annotation @</w:t>
      </w:r>
      <w:proofErr w:type="spellStart"/>
      <w:r w:rsidRPr="00D073FD">
        <w:t>RequestBody</w:t>
      </w:r>
      <w:proofErr w:type="spellEnd"/>
      <w:r w:rsidRPr="00D073FD">
        <w:t>.</w:t>
      </w:r>
    </w:p>
    <w:p w:rsidR="008B089F" w:rsidRDefault="008B089F" w:rsidP="007C7E7F">
      <w:pPr>
        <w:jc w:val="both"/>
      </w:pPr>
      <w:r w:rsidRPr="008B089F">
        <w:t xml:space="preserve">Nous allons tester l'ajout d'un propriétaire avec </w:t>
      </w:r>
      <w:proofErr w:type="spellStart"/>
      <w:r>
        <w:t>React</w:t>
      </w:r>
      <w:proofErr w:type="spellEnd"/>
      <w:r>
        <w:t xml:space="preserve"> en saisissant nos données :</w:t>
      </w:r>
    </w:p>
    <w:p w:rsidR="007C7E7F" w:rsidRDefault="00804185" w:rsidP="007C7E7F">
      <w:r w:rsidRPr="00804185">
        <w:drawing>
          <wp:inline distT="0" distB="0" distL="0" distR="0" wp14:anchorId="35CBD033" wp14:editId="5C072C19">
            <wp:extent cx="5731510" cy="2738755"/>
            <wp:effectExtent l="0" t="0" r="254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89F">
        <w:t xml:space="preserve">Mais avant </w:t>
      </w:r>
      <w:r w:rsidR="007C7E7F">
        <w:t>tous,</w:t>
      </w:r>
      <w:r w:rsidR="008B089F">
        <w:t xml:space="preserve"> on doit </w:t>
      </w:r>
      <w:r w:rsidR="007C7E7F">
        <w:t xml:space="preserve">lier </w:t>
      </w:r>
      <w:r w:rsidR="007C7E7F" w:rsidRPr="007C7E7F">
        <w:t xml:space="preserve">entre le </w:t>
      </w:r>
      <w:proofErr w:type="spellStart"/>
      <w:r w:rsidR="007C7E7F" w:rsidRPr="007C7E7F">
        <w:t>frontend</w:t>
      </w:r>
      <w:proofErr w:type="spellEnd"/>
      <w:r w:rsidR="007C7E7F" w:rsidRPr="007C7E7F">
        <w:t xml:space="preserve"> et le </w:t>
      </w:r>
      <w:proofErr w:type="spellStart"/>
      <w:r w:rsidR="007C7E7F" w:rsidRPr="007C7E7F">
        <w:t>backend</w:t>
      </w:r>
      <w:proofErr w:type="spellEnd"/>
      <w:r w:rsidR="007C7E7F" w:rsidRPr="007C7E7F">
        <w:t xml:space="preserve"> de l'application </w:t>
      </w:r>
      <w:r w:rsidR="007C7E7F">
        <w:t>e</w:t>
      </w:r>
      <w:r w:rsidR="008B089F">
        <w:t xml:space="preserve">t donc on </w:t>
      </w:r>
      <w:r w:rsidR="008B089F">
        <w:lastRenderedPageBreak/>
        <w:t xml:space="preserve">utilise </w:t>
      </w:r>
      <w:r w:rsidR="008B089F" w:rsidRPr="008B089F">
        <w:t xml:space="preserve">la bibliothèque </w:t>
      </w:r>
      <w:proofErr w:type="spellStart"/>
      <w:r w:rsidR="008B089F" w:rsidRPr="008B089F">
        <w:t>Axios</w:t>
      </w:r>
      <w:proofErr w:type="spellEnd"/>
      <w:r w:rsidR="008B089F" w:rsidRPr="008B089F">
        <w:t xml:space="preserve"> </w:t>
      </w:r>
      <w:r w:rsidR="007C7E7F" w:rsidRPr="007C7E7F">
        <w:t xml:space="preserve">qui facilite l'envoi de requêtes </w:t>
      </w:r>
      <w:r w:rsidR="007C7E7F">
        <w:t>http. N</w:t>
      </w:r>
      <w:r w:rsidR="007C7E7F" w:rsidRPr="007C7E7F">
        <w:t xml:space="preserve">ous pouvons facilement faire appel aux fonctions définies dans notre </w:t>
      </w:r>
      <w:proofErr w:type="spellStart"/>
      <w:r w:rsidR="007C7E7F" w:rsidRPr="007C7E7F">
        <w:t>backend</w:t>
      </w:r>
      <w:proofErr w:type="spellEnd"/>
      <w:r w:rsidR="007C7E7F" w:rsidRPr="007C7E7F">
        <w:t xml:space="preserve"> </w:t>
      </w:r>
      <w:proofErr w:type="spellStart"/>
      <w:r w:rsidR="007C7E7F" w:rsidRPr="007C7E7F">
        <w:t>Spring</w:t>
      </w:r>
      <w:proofErr w:type="spellEnd"/>
      <w:r w:rsidR="007C7E7F" w:rsidRPr="007C7E7F">
        <w:t xml:space="preserve"> Boot.</w:t>
      </w:r>
    </w:p>
    <w:p w:rsidR="008B089F" w:rsidRDefault="008B089F" w:rsidP="007C7E7F">
      <w:r w:rsidRPr="008B089F">
        <w:drawing>
          <wp:inline distT="0" distB="0" distL="0" distR="0" wp14:anchorId="4855B62E" wp14:editId="4C09F32A">
            <wp:extent cx="5731510" cy="1691640"/>
            <wp:effectExtent l="0" t="0" r="254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7F" w:rsidRDefault="007C7E7F" w:rsidP="007C7E7F">
      <w:r>
        <w:t>En cliquant sur le bouton « créer compte » il affiche une alerte que ce soit un ajout avec succès ou échec :</w:t>
      </w:r>
    </w:p>
    <w:p w:rsidR="00804185" w:rsidRDefault="00804185" w:rsidP="00D073FD">
      <w:r w:rsidRPr="00804185">
        <w:drawing>
          <wp:inline distT="0" distB="0" distL="0" distR="0" wp14:anchorId="6402F270" wp14:editId="07163B3D">
            <wp:extent cx="5731510" cy="1636395"/>
            <wp:effectExtent l="0" t="0" r="254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7F" w:rsidRDefault="007C7E7F" w:rsidP="00D073FD">
      <w:r>
        <w:t>On vérifie l’ajout dans notre base de données :</w:t>
      </w:r>
    </w:p>
    <w:p w:rsidR="00804185" w:rsidRDefault="00804185" w:rsidP="00D073FD"/>
    <w:p w:rsidR="00804185" w:rsidRDefault="00804185" w:rsidP="00D073FD">
      <w:r w:rsidRPr="00804185">
        <w:drawing>
          <wp:inline distT="0" distB="0" distL="0" distR="0" wp14:anchorId="5222FB79" wp14:editId="4F963C17">
            <wp:extent cx="5731510" cy="1098550"/>
            <wp:effectExtent l="0" t="0" r="254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9E" w:rsidRDefault="0068069E" w:rsidP="0068069E">
      <w:r w:rsidRPr="0068069E">
        <w:t>Une fois que nous avons créé un compte, nous serons automatiquement redirigés vers la page d'authentification.</w:t>
      </w:r>
    </w:p>
    <w:p w:rsidR="00804185" w:rsidRDefault="00804185" w:rsidP="0068069E">
      <w:r w:rsidRPr="00804185">
        <w:lastRenderedPageBreak/>
        <w:drawing>
          <wp:inline distT="0" distB="0" distL="0" distR="0" wp14:anchorId="2D21498A" wp14:editId="5E5A97E4">
            <wp:extent cx="5731510" cy="2752725"/>
            <wp:effectExtent l="0" t="0" r="254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85" w:rsidRDefault="00804185" w:rsidP="00D073FD">
      <w:r w:rsidRPr="00804185">
        <w:drawing>
          <wp:inline distT="0" distB="0" distL="0" distR="0" wp14:anchorId="74E13399" wp14:editId="2F90B66E">
            <wp:extent cx="5731510" cy="173482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9E" w:rsidRDefault="0068069E" w:rsidP="0068069E">
      <w:r w:rsidRPr="0068069E">
        <w:t>Lorsque la connexion réussit et qu'un utilisateur se trouve dans notre base de données avec ses données, je vais extraire l'e-mail à partir de l'URL pour récupérer le nom et le prénom de l'utilisateur.</w:t>
      </w:r>
    </w:p>
    <w:p w:rsidR="008B089F" w:rsidRDefault="008B089F" w:rsidP="00D073FD">
      <w:r w:rsidRPr="008B089F">
        <w:drawing>
          <wp:inline distT="0" distB="0" distL="0" distR="0" wp14:anchorId="47927BAA" wp14:editId="1B12A000">
            <wp:extent cx="5731510" cy="3248025"/>
            <wp:effectExtent l="0" t="0" r="254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9F" w:rsidRDefault="008B089F" w:rsidP="00D073FD">
      <w:r w:rsidRPr="008B089F">
        <w:lastRenderedPageBreak/>
        <w:drawing>
          <wp:inline distT="0" distB="0" distL="0" distR="0" wp14:anchorId="5BEFF11C" wp14:editId="26A72294">
            <wp:extent cx="5731510" cy="135953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9E" w:rsidRDefault="0068069E" w:rsidP="00D073FD">
      <w:r w:rsidRPr="0068069E">
        <w:drawing>
          <wp:inline distT="0" distB="0" distL="0" distR="0" wp14:anchorId="26FC0817" wp14:editId="1A87E402">
            <wp:extent cx="5731510" cy="2962275"/>
            <wp:effectExtent l="0" t="0" r="254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C7" w:rsidRDefault="004223C7" w:rsidP="004223C7">
      <w:r w:rsidRPr="004223C7">
        <w:t xml:space="preserve">Ce code </w:t>
      </w:r>
      <w:proofErr w:type="spellStart"/>
      <w:r w:rsidRPr="004223C7">
        <w:t>React</w:t>
      </w:r>
      <w:proofErr w:type="spellEnd"/>
      <w:r w:rsidRPr="004223C7">
        <w:t xml:space="preserve"> extrait l'e-mail de l'URL avec </w:t>
      </w:r>
      <w:proofErr w:type="spellStart"/>
      <w:r w:rsidRPr="004223C7">
        <w:t>useParams</w:t>
      </w:r>
      <w:proofErr w:type="spellEnd"/>
      <w:r w:rsidRPr="004223C7">
        <w:t xml:space="preserve">, puis utilise </w:t>
      </w:r>
      <w:proofErr w:type="spellStart"/>
      <w:r w:rsidRPr="004223C7">
        <w:t>useEffect</w:t>
      </w:r>
      <w:proofErr w:type="spellEnd"/>
      <w:r w:rsidRPr="004223C7">
        <w:t xml:space="preserve"> pour appeler une fonction asynchrone </w:t>
      </w:r>
      <w:proofErr w:type="spellStart"/>
      <w:r w:rsidRPr="004223C7">
        <w:t>fetchNomPrenom</w:t>
      </w:r>
      <w:proofErr w:type="spellEnd"/>
      <w:r w:rsidRPr="004223C7">
        <w:t xml:space="preserve">. Cette fonction envoie une requête pour récupérer le nom et le prénom associés à cet e-mail à l'aide de </w:t>
      </w:r>
      <w:proofErr w:type="spellStart"/>
      <w:r w:rsidRPr="004223C7">
        <w:t>getNomAndPrenomByEmail</w:t>
      </w:r>
      <w:proofErr w:type="spellEnd"/>
      <w:r w:rsidRPr="004223C7">
        <w:t xml:space="preserve">. Tout erreur est capturée et affichée dans la console. Une fois les données récupérées, elles sont stockées dans l'état local avec </w:t>
      </w:r>
      <w:proofErr w:type="spellStart"/>
      <w:r w:rsidRPr="004223C7">
        <w:t>setNomPrenom</w:t>
      </w:r>
      <w:proofErr w:type="spellEnd"/>
      <w:r w:rsidRPr="004223C7">
        <w:t>.</w:t>
      </w:r>
    </w:p>
    <w:p w:rsidR="00BC7A74" w:rsidRDefault="00BC7A74" w:rsidP="004223C7">
      <w:r>
        <w:t xml:space="preserve">La méthode de récupération du nom et prénom est écrite dans le service </w:t>
      </w:r>
      <w:r w:rsidR="00181BAE">
        <w:t xml:space="preserve">du propriétaire et elle est appelé ensuite dans le </w:t>
      </w:r>
      <w:proofErr w:type="spellStart"/>
      <w:r w:rsidR="00181BAE">
        <w:t>controlleur</w:t>
      </w:r>
      <w:proofErr w:type="spellEnd"/>
      <w:r w:rsidR="00181BAE">
        <w:t>.</w:t>
      </w:r>
    </w:p>
    <w:p w:rsidR="00BC7A74" w:rsidRDefault="00BC7A74" w:rsidP="004223C7">
      <w:r w:rsidRPr="00BC7A74">
        <w:drawing>
          <wp:inline distT="0" distB="0" distL="0" distR="0" wp14:anchorId="170A6EE0" wp14:editId="277CF042">
            <wp:extent cx="5731510" cy="1467485"/>
            <wp:effectExtent l="0" t="0" r="254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74" w:rsidRDefault="00BC7A74" w:rsidP="004223C7"/>
    <w:p w:rsidR="00BC7A74" w:rsidRDefault="00BC7A74" w:rsidP="004223C7"/>
    <w:p w:rsidR="0068069E" w:rsidRDefault="004223C7" w:rsidP="004223C7">
      <w:r>
        <w:lastRenderedPageBreak/>
        <w:t>Voilà le résultat :</w:t>
      </w:r>
    </w:p>
    <w:p w:rsidR="00D073FD" w:rsidRPr="00D073FD" w:rsidRDefault="00804185" w:rsidP="004223C7">
      <w:r w:rsidRPr="00804185">
        <w:drawing>
          <wp:inline distT="0" distB="0" distL="0" distR="0" wp14:anchorId="5DEC65CB" wp14:editId="79A63C87">
            <wp:extent cx="5731510" cy="2162175"/>
            <wp:effectExtent l="0" t="0" r="254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C7" w:rsidRPr="004223C7" w:rsidRDefault="004223C7" w:rsidP="004223C7">
      <w:pPr>
        <w:pStyle w:val="Paragraphedeliste"/>
        <w:numPr>
          <w:ilvl w:val="0"/>
          <w:numId w:val="5"/>
        </w:numPr>
        <w:rPr>
          <w:szCs w:val="24"/>
        </w:rPr>
      </w:pPr>
      <w:r w:rsidRPr="004223C7">
        <w:rPr>
          <w:b/>
          <w:bCs/>
          <w:szCs w:val="24"/>
        </w:rPr>
        <w:t>Récupération de tous les propriétaires</w:t>
      </w:r>
      <w:r w:rsidRPr="004223C7">
        <w:rPr>
          <w:szCs w:val="24"/>
        </w:rPr>
        <w:t xml:space="preserve"> (</w:t>
      </w:r>
      <w:r w:rsidRPr="004223C7">
        <w:rPr>
          <w:b/>
          <w:bCs/>
          <w:szCs w:val="24"/>
        </w:rPr>
        <w:t>@</w:t>
      </w:r>
      <w:proofErr w:type="spellStart"/>
      <w:r w:rsidRPr="004223C7">
        <w:rPr>
          <w:b/>
          <w:bCs/>
          <w:szCs w:val="24"/>
        </w:rPr>
        <w:t>GetMapping</w:t>
      </w:r>
      <w:proofErr w:type="spellEnd"/>
      <w:r w:rsidRPr="004223C7">
        <w:rPr>
          <w:szCs w:val="24"/>
        </w:rPr>
        <w:t>) :</w:t>
      </w:r>
    </w:p>
    <w:p w:rsidR="004223C7" w:rsidRDefault="004223C7" w:rsidP="004223C7">
      <w:pPr>
        <w:rPr>
          <w:szCs w:val="24"/>
        </w:rPr>
      </w:pPr>
      <w:r w:rsidRPr="004223C7">
        <w:rPr>
          <w:szCs w:val="24"/>
        </w:rPr>
        <w:t>Lorsqu'une requête GET est envoyée à /</w:t>
      </w:r>
      <w:proofErr w:type="spellStart"/>
      <w:r w:rsidRPr="004223C7">
        <w:rPr>
          <w:szCs w:val="24"/>
        </w:rPr>
        <w:t>proprietaire</w:t>
      </w:r>
      <w:proofErr w:type="spellEnd"/>
      <w:r w:rsidRPr="004223C7">
        <w:rPr>
          <w:szCs w:val="24"/>
        </w:rPr>
        <w:t>, tous les propriétaires présents dans la base de données sont renvoyés sous forme de réponse JSON.</w:t>
      </w:r>
    </w:p>
    <w:p w:rsidR="002133ED" w:rsidRDefault="002133ED" w:rsidP="002133ED">
      <w:pPr>
        <w:rPr>
          <w:szCs w:val="24"/>
        </w:rPr>
      </w:pPr>
      <w:r w:rsidRPr="002133ED">
        <w:rPr>
          <w:szCs w:val="24"/>
        </w:rPr>
        <w:t xml:space="preserve">En utilisant </w:t>
      </w:r>
      <w:proofErr w:type="spellStart"/>
      <w:r w:rsidRPr="002133ED">
        <w:rPr>
          <w:szCs w:val="24"/>
        </w:rPr>
        <w:t>proprietaireRepository.findAll</w:t>
      </w:r>
      <w:proofErr w:type="spellEnd"/>
      <w:r w:rsidRPr="002133ED">
        <w:rPr>
          <w:szCs w:val="24"/>
        </w:rPr>
        <w:t xml:space="preserve">() : Cette méthode récupère tous les propriétaires de la base de données à l'aide du </w:t>
      </w:r>
      <w:proofErr w:type="spellStart"/>
      <w:r w:rsidRPr="002133ED">
        <w:rPr>
          <w:szCs w:val="24"/>
        </w:rPr>
        <w:t>repository</w:t>
      </w:r>
      <w:proofErr w:type="spellEnd"/>
      <w:r w:rsidRPr="002133ED">
        <w:rPr>
          <w:szCs w:val="24"/>
        </w:rPr>
        <w:t xml:space="preserve"> et les renvoie sous forme de réponse HTTP.</w:t>
      </w:r>
    </w:p>
    <w:p w:rsidR="002133ED" w:rsidRDefault="002133ED" w:rsidP="002133ED">
      <w:pPr>
        <w:rPr>
          <w:szCs w:val="24"/>
        </w:rPr>
      </w:pPr>
      <w:r w:rsidRPr="002133ED">
        <w:rPr>
          <w:szCs w:val="24"/>
        </w:rPr>
        <w:drawing>
          <wp:inline distT="0" distB="0" distL="0" distR="0" wp14:anchorId="23D11AAC" wp14:editId="41615883">
            <wp:extent cx="5731510" cy="114490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C7" w:rsidRDefault="004223C7" w:rsidP="004223C7">
      <w:pPr>
        <w:rPr>
          <w:szCs w:val="24"/>
        </w:rPr>
      </w:pPr>
      <w:r>
        <w:rPr>
          <w:szCs w:val="24"/>
        </w:rPr>
        <w:t xml:space="preserve">Vérification avec </w:t>
      </w:r>
      <w:proofErr w:type="spellStart"/>
      <w:r>
        <w:rPr>
          <w:szCs w:val="24"/>
        </w:rPr>
        <w:t>Postman</w:t>
      </w:r>
      <w:proofErr w:type="spellEnd"/>
      <w:r>
        <w:rPr>
          <w:szCs w:val="24"/>
        </w:rPr>
        <w:t> :</w:t>
      </w:r>
    </w:p>
    <w:p w:rsidR="004223C7" w:rsidRDefault="004223C7" w:rsidP="004223C7">
      <w:pPr>
        <w:rPr>
          <w:szCs w:val="24"/>
        </w:rPr>
      </w:pPr>
      <w:r w:rsidRPr="004223C7">
        <w:rPr>
          <w:szCs w:val="24"/>
        </w:rPr>
        <w:drawing>
          <wp:inline distT="0" distB="0" distL="0" distR="0" wp14:anchorId="344D3473" wp14:editId="32A09159">
            <wp:extent cx="5731510" cy="2924175"/>
            <wp:effectExtent l="19050" t="19050" r="21590" b="285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015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3C7" w:rsidRPr="004223C7" w:rsidRDefault="004223C7" w:rsidP="004223C7">
      <w:pPr>
        <w:pStyle w:val="Paragraphedeliste"/>
        <w:numPr>
          <w:ilvl w:val="0"/>
          <w:numId w:val="5"/>
        </w:numPr>
        <w:rPr>
          <w:szCs w:val="24"/>
        </w:rPr>
      </w:pPr>
      <w:r w:rsidRPr="004223C7">
        <w:rPr>
          <w:b/>
          <w:bCs/>
          <w:szCs w:val="24"/>
        </w:rPr>
        <w:lastRenderedPageBreak/>
        <w:t>Récupération d'un propriétaire par e-mail</w:t>
      </w:r>
      <w:r w:rsidRPr="004223C7">
        <w:rPr>
          <w:szCs w:val="24"/>
        </w:rPr>
        <w:t xml:space="preserve"> (</w:t>
      </w:r>
      <w:r w:rsidRPr="004223C7">
        <w:rPr>
          <w:b/>
          <w:bCs/>
          <w:szCs w:val="24"/>
        </w:rPr>
        <w:t>@</w:t>
      </w:r>
      <w:proofErr w:type="spellStart"/>
      <w:r w:rsidRPr="004223C7">
        <w:rPr>
          <w:b/>
          <w:bCs/>
          <w:szCs w:val="24"/>
        </w:rPr>
        <w:t>GetMapping</w:t>
      </w:r>
      <w:proofErr w:type="spellEnd"/>
      <w:r w:rsidRPr="004223C7">
        <w:rPr>
          <w:b/>
          <w:bCs/>
          <w:szCs w:val="24"/>
        </w:rPr>
        <w:t>("/{email}")</w:t>
      </w:r>
      <w:r w:rsidRPr="004223C7">
        <w:rPr>
          <w:szCs w:val="24"/>
        </w:rPr>
        <w:t>) :</w:t>
      </w:r>
    </w:p>
    <w:p w:rsidR="004223C7" w:rsidRDefault="002133ED" w:rsidP="002133ED">
      <w:pPr>
        <w:rPr>
          <w:szCs w:val="24"/>
        </w:rPr>
      </w:pPr>
      <w:r>
        <w:rPr>
          <w:szCs w:val="24"/>
        </w:rPr>
        <w:t>R</w:t>
      </w:r>
      <w:r w:rsidR="004223C7" w:rsidRPr="004223C7">
        <w:rPr>
          <w:szCs w:val="24"/>
        </w:rPr>
        <w:t>equête GET est envoyée à /</w:t>
      </w:r>
      <w:proofErr w:type="spellStart"/>
      <w:r w:rsidR="004223C7" w:rsidRPr="004223C7">
        <w:rPr>
          <w:szCs w:val="24"/>
        </w:rPr>
        <w:t>proprietaire</w:t>
      </w:r>
      <w:proofErr w:type="spellEnd"/>
      <w:r w:rsidR="004223C7" w:rsidRPr="004223C7">
        <w:rPr>
          <w:szCs w:val="24"/>
        </w:rPr>
        <w:t xml:space="preserve">/{email}, </w:t>
      </w:r>
      <w:r w:rsidR="004223C7">
        <w:rPr>
          <w:szCs w:val="24"/>
        </w:rPr>
        <w:t xml:space="preserve">qui récupère le nom et le </w:t>
      </w:r>
      <w:proofErr w:type="gramStart"/>
      <w:r w:rsidR="004223C7">
        <w:rPr>
          <w:szCs w:val="24"/>
        </w:rPr>
        <w:t xml:space="preserve">prénom </w:t>
      </w:r>
      <w:r w:rsidR="004223C7" w:rsidRPr="004223C7">
        <w:rPr>
          <w:szCs w:val="24"/>
        </w:rPr>
        <w:t xml:space="preserve"> du</w:t>
      </w:r>
      <w:proofErr w:type="gramEnd"/>
      <w:r w:rsidR="004223C7" w:rsidRPr="004223C7">
        <w:rPr>
          <w:szCs w:val="24"/>
        </w:rPr>
        <w:t xml:space="preserve"> propriétaire c</w:t>
      </w:r>
      <w:r>
        <w:rPr>
          <w:szCs w:val="24"/>
        </w:rPr>
        <w:t>orrespondant à l'adresse e-mail.</w:t>
      </w:r>
    </w:p>
    <w:p w:rsidR="002133ED" w:rsidRDefault="002133ED" w:rsidP="00181BAE">
      <w:pPr>
        <w:rPr>
          <w:szCs w:val="24"/>
        </w:rPr>
      </w:pPr>
      <w:r>
        <w:rPr>
          <w:szCs w:val="24"/>
        </w:rPr>
        <w:t xml:space="preserve">En utilisant </w:t>
      </w:r>
      <w:proofErr w:type="spellStart"/>
      <w:r w:rsidRPr="002133ED">
        <w:rPr>
          <w:szCs w:val="24"/>
        </w:rPr>
        <w:t>proprietaireRepository.findById</w:t>
      </w:r>
      <w:proofErr w:type="spellEnd"/>
      <w:r w:rsidRPr="002133ED">
        <w:rPr>
          <w:szCs w:val="24"/>
        </w:rPr>
        <w:t>(email) : Cette méthode récupère le propriétaire correspondant à l'e-mail spécifié dan</w:t>
      </w:r>
      <w:r>
        <w:rPr>
          <w:szCs w:val="24"/>
        </w:rPr>
        <w:t>s la base de données à l'aide de la méthode écrite dans</w:t>
      </w:r>
      <w:r w:rsidRPr="002133ED">
        <w:rPr>
          <w:szCs w:val="24"/>
        </w:rPr>
        <w:t xml:space="preserve"> </w:t>
      </w:r>
      <w:proofErr w:type="spellStart"/>
      <w:r w:rsidRPr="002133ED">
        <w:rPr>
          <w:szCs w:val="24"/>
        </w:rPr>
        <w:t>repository</w:t>
      </w:r>
      <w:proofErr w:type="spellEnd"/>
      <w:r w:rsidRPr="002133ED">
        <w:rPr>
          <w:szCs w:val="24"/>
        </w:rPr>
        <w:t xml:space="preserve"> </w:t>
      </w:r>
      <w:r>
        <w:rPr>
          <w:szCs w:val="24"/>
        </w:rPr>
        <w:t xml:space="preserve">(dans l’image en haut) </w:t>
      </w:r>
      <w:r w:rsidRPr="002133ED">
        <w:rPr>
          <w:szCs w:val="24"/>
        </w:rPr>
        <w:t>et le renvoie sous forme de réponse HTTP.</w:t>
      </w:r>
    </w:p>
    <w:p w:rsidR="002133ED" w:rsidRDefault="002133ED" w:rsidP="002133ED">
      <w:pPr>
        <w:rPr>
          <w:szCs w:val="24"/>
        </w:rPr>
      </w:pPr>
      <w:r>
        <w:rPr>
          <w:szCs w:val="24"/>
        </w:rPr>
        <w:t xml:space="preserve">Vérification : </w:t>
      </w:r>
    </w:p>
    <w:p w:rsidR="002133ED" w:rsidRDefault="002133ED" w:rsidP="002133ED">
      <w:pPr>
        <w:rPr>
          <w:szCs w:val="24"/>
        </w:rPr>
      </w:pPr>
      <w:r w:rsidRPr="002133ED">
        <w:rPr>
          <w:szCs w:val="24"/>
        </w:rPr>
        <w:drawing>
          <wp:inline distT="0" distB="0" distL="0" distR="0" wp14:anchorId="423E4F12" wp14:editId="204FB636">
            <wp:extent cx="5731510" cy="2737485"/>
            <wp:effectExtent l="0" t="0" r="254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ED" w:rsidRDefault="002133ED" w:rsidP="002133ED">
      <w:pPr>
        <w:rPr>
          <w:szCs w:val="24"/>
        </w:rPr>
      </w:pPr>
      <w:r w:rsidRPr="002133ED">
        <w:rPr>
          <w:b/>
          <w:bCs/>
          <w:szCs w:val="24"/>
        </w:rPr>
        <w:t>Mise à jour d'un propriétaire</w:t>
      </w:r>
      <w:r w:rsidRPr="002133ED">
        <w:rPr>
          <w:szCs w:val="24"/>
        </w:rPr>
        <w:t xml:space="preserve"> (</w:t>
      </w:r>
      <w:r w:rsidRPr="002133ED">
        <w:rPr>
          <w:b/>
          <w:bCs/>
          <w:szCs w:val="24"/>
        </w:rPr>
        <w:t>@</w:t>
      </w:r>
      <w:proofErr w:type="spellStart"/>
      <w:r w:rsidRPr="002133ED">
        <w:rPr>
          <w:b/>
          <w:bCs/>
          <w:szCs w:val="24"/>
        </w:rPr>
        <w:t>PostMapping</w:t>
      </w:r>
      <w:proofErr w:type="spellEnd"/>
      <w:r w:rsidRPr="002133ED">
        <w:rPr>
          <w:b/>
          <w:bCs/>
          <w:szCs w:val="24"/>
        </w:rPr>
        <w:t>("/update")</w:t>
      </w:r>
      <w:r w:rsidRPr="002133ED">
        <w:rPr>
          <w:szCs w:val="24"/>
        </w:rPr>
        <w:t>) :</w:t>
      </w:r>
    </w:p>
    <w:p w:rsidR="002133ED" w:rsidRDefault="002133ED" w:rsidP="006963EE">
      <w:pPr>
        <w:rPr>
          <w:szCs w:val="24"/>
        </w:rPr>
      </w:pPr>
      <w:r w:rsidRPr="002133ED">
        <w:rPr>
          <w:szCs w:val="24"/>
        </w:rPr>
        <w:t xml:space="preserve">La méthode commence par extraire l'e-mail du propriétaire à partir de l'objet </w:t>
      </w:r>
      <w:proofErr w:type="spellStart"/>
      <w:r w:rsidRPr="002133ED">
        <w:rPr>
          <w:szCs w:val="24"/>
        </w:rPr>
        <w:t>updatedProprietaire</w:t>
      </w:r>
      <w:proofErr w:type="spellEnd"/>
      <w:r w:rsidRPr="002133ED">
        <w:rPr>
          <w:szCs w:val="24"/>
        </w:rPr>
        <w:t xml:space="preserve"> fourni dans le corps de la requête. L'e-mail sert d'identifiant unique pour trouver le propriétaire dans la base de données.</w:t>
      </w:r>
      <w:r w:rsidR="006963EE">
        <w:rPr>
          <w:szCs w:val="24"/>
        </w:rPr>
        <w:t xml:space="preserve"> </w:t>
      </w:r>
      <w:proofErr w:type="gramStart"/>
      <w:r w:rsidRPr="002133ED">
        <w:rPr>
          <w:szCs w:val="24"/>
        </w:rPr>
        <w:t>On</w:t>
      </w:r>
      <w:proofErr w:type="gramEnd"/>
      <w:r w:rsidRPr="002133ED">
        <w:rPr>
          <w:szCs w:val="24"/>
        </w:rPr>
        <w:t xml:space="preserve"> utilise le </w:t>
      </w:r>
      <w:proofErr w:type="spellStart"/>
      <w:r w:rsidRPr="002133ED">
        <w:rPr>
          <w:szCs w:val="24"/>
        </w:rPr>
        <w:t>proprietaireRepository</w:t>
      </w:r>
      <w:proofErr w:type="spellEnd"/>
      <w:r w:rsidRPr="002133ED">
        <w:rPr>
          <w:szCs w:val="24"/>
        </w:rPr>
        <w:t xml:space="preserve"> pour chercher dans la base de données un propriétaire correspondant à cet e-mail. La méthode </w:t>
      </w:r>
      <w:proofErr w:type="spellStart"/>
      <w:r w:rsidRPr="002133ED">
        <w:rPr>
          <w:szCs w:val="24"/>
        </w:rPr>
        <w:t>findById</w:t>
      </w:r>
      <w:proofErr w:type="spellEnd"/>
      <w:r w:rsidRPr="002133ED">
        <w:rPr>
          <w:szCs w:val="24"/>
        </w:rPr>
        <w:t xml:space="preserve"> renvoie un </w:t>
      </w:r>
      <w:proofErr w:type="spellStart"/>
      <w:r w:rsidRPr="002133ED">
        <w:rPr>
          <w:szCs w:val="24"/>
        </w:rPr>
        <w:t>Optional</w:t>
      </w:r>
      <w:proofErr w:type="spellEnd"/>
      <w:r w:rsidRPr="002133ED">
        <w:rPr>
          <w:szCs w:val="24"/>
        </w:rPr>
        <w:t>&lt;</w:t>
      </w:r>
      <w:proofErr w:type="spellStart"/>
      <w:r w:rsidRPr="002133ED">
        <w:rPr>
          <w:szCs w:val="24"/>
        </w:rPr>
        <w:t>Proprietaire</w:t>
      </w:r>
      <w:proofErr w:type="spellEnd"/>
      <w:r w:rsidRPr="002133ED">
        <w:rPr>
          <w:szCs w:val="24"/>
        </w:rPr>
        <w:t>&gt;, ce qui permet de gérer le cas où aucun propriétaire n'est trouvé. Si aucun propriétaire n'est trouvé</w:t>
      </w:r>
      <w:r w:rsidR="006963EE">
        <w:rPr>
          <w:szCs w:val="24"/>
        </w:rPr>
        <w:t xml:space="preserve"> </w:t>
      </w:r>
      <w:r w:rsidRPr="002133ED">
        <w:rPr>
          <w:szCs w:val="24"/>
        </w:rPr>
        <w:t xml:space="preserve">renverra </w:t>
      </w:r>
      <w:proofErr w:type="spellStart"/>
      <w:proofErr w:type="gramStart"/>
      <w:r w:rsidRPr="002133ED">
        <w:rPr>
          <w:szCs w:val="24"/>
        </w:rPr>
        <w:t>null.On</w:t>
      </w:r>
      <w:proofErr w:type="spellEnd"/>
      <w:proofErr w:type="gramEnd"/>
      <w:r w:rsidRPr="002133ED">
        <w:rPr>
          <w:szCs w:val="24"/>
        </w:rPr>
        <w:t xml:space="preserve"> vérifie si un propriétaire correspondant à l'e-mail existe. Si </w:t>
      </w:r>
      <w:proofErr w:type="spellStart"/>
      <w:r w:rsidRPr="002133ED">
        <w:rPr>
          <w:szCs w:val="24"/>
        </w:rPr>
        <w:t>existingProprietaire</w:t>
      </w:r>
      <w:proofErr w:type="spellEnd"/>
      <w:r w:rsidRPr="002133ED">
        <w:rPr>
          <w:szCs w:val="24"/>
        </w:rPr>
        <w:t xml:space="preserve"> n'est pas </w:t>
      </w:r>
      <w:proofErr w:type="spellStart"/>
      <w:r w:rsidRPr="002133ED">
        <w:rPr>
          <w:szCs w:val="24"/>
        </w:rPr>
        <w:t>null</w:t>
      </w:r>
      <w:proofErr w:type="spellEnd"/>
      <w:r w:rsidRPr="002133ED">
        <w:rPr>
          <w:szCs w:val="24"/>
        </w:rPr>
        <w:t>, cela signifie que le propriétaire a été trouvé dans la base de données et que la mise à jour peut être effectuée.</w:t>
      </w:r>
      <w:r w:rsidR="006963EE">
        <w:rPr>
          <w:szCs w:val="24"/>
        </w:rPr>
        <w:t xml:space="preserve"> </w:t>
      </w:r>
      <w:proofErr w:type="gramStart"/>
      <w:r w:rsidRPr="002133ED">
        <w:rPr>
          <w:szCs w:val="24"/>
        </w:rPr>
        <w:t>Pour</w:t>
      </w:r>
      <w:proofErr w:type="gramEnd"/>
      <w:r w:rsidRPr="002133ED">
        <w:rPr>
          <w:szCs w:val="24"/>
        </w:rPr>
        <w:t xml:space="preserve"> chaque champ du propriétaire, on met à jour les valeurs avec celles fournies dans l'objet </w:t>
      </w:r>
      <w:proofErr w:type="spellStart"/>
      <w:r w:rsidRPr="002133ED">
        <w:rPr>
          <w:szCs w:val="24"/>
        </w:rPr>
        <w:t>updatedProprietaire</w:t>
      </w:r>
      <w:proofErr w:type="spellEnd"/>
      <w:r w:rsidRPr="002133ED">
        <w:rPr>
          <w:szCs w:val="24"/>
        </w:rPr>
        <w:t>. Cela assure que les informations du propriétaire existant sont mises à jour avec les nouvelles valeurs.</w:t>
      </w:r>
      <w:r w:rsidRPr="002133ED">
        <w:t xml:space="preserve"> </w:t>
      </w:r>
      <w:r w:rsidRPr="002133ED">
        <w:rPr>
          <w:szCs w:val="24"/>
        </w:rPr>
        <w:t xml:space="preserve">On enregistre le propriétaire mis à jour dans la base de données en utilisant le </w:t>
      </w:r>
      <w:proofErr w:type="spellStart"/>
      <w:r w:rsidRPr="002133ED">
        <w:rPr>
          <w:szCs w:val="24"/>
        </w:rPr>
        <w:t>proprietaireRepository</w:t>
      </w:r>
      <w:proofErr w:type="spellEnd"/>
      <w:r w:rsidRPr="002133ED">
        <w:rPr>
          <w:szCs w:val="24"/>
        </w:rPr>
        <w:t>.</w:t>
      </w:r>
    </w:p>
    <w:p w:rsidR="006963EE" w:rsidRDefault="006963EE" w:rsidP="006963EE">
      <w:pPr>
        <w:rPr>
          <w:szCs w:val="24"/>
        </w:rPr>
      </w:pPr>
      <w:r>
        <w:rPr>
          <w:szCs w:val="24"/>
        </w:rPr>
        <w:t>Vérification :</w:t>
      </w:r>
    </w:p>
    <w:p w:rsidR="006963EE" w:rsidRDefault="006963EE" w:rsidP="006963EE">
      <w:pPr>
        <w:rPr>
          <w:szCs w:val="24"/>
        </w:rPr>
      </w:pPr>
      <w:r>
        <w:rPr>
          <w:szCs w:val="24"/>
        </w:rPr>
        <w:t>Propriétaire existant :</w:t>
      </w:r>
    </w:p>
    <w:p w:rsidR="006963EE" w:rsidRDefault="006963EE" w:rsidP="006963EE">
      <w:pPr>
        <w:rPr>
          <w:szCs w:val="24"/>
        </w:rPr>
      </w:pPr>
      <w:r w:rsidRPr="006963EE">
        <w:rPr>
          <w:szCs w:val="24"/>
        </w:rPr>
        <w:lastRenderedPageBreak/>
        <w:drawing>
          <wp:inline distT="0" distB="0" distL="0" distR="0" wp14:anchorId="1F333FA5" wp14:editId="0BA731DC">
            <wp:extent cx="5731510" cy="853440"/>
            <wp:effectExtent l="0" t="0" r="254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E" w:rsidRDefault="006963EE" w:rsidP="006963EE">
      <w:pPr>
        <w:rPr>
          <w:szCs w:val="24"/>
        </w:rPr>
      </w:pPr>
      <w:r w:rsidRPr="006963EE">
        <w:rPr>
          <w:szCs w:val="24"/>
        </w:rPr>
        <w:drawing>
          <wp:inline distT="0" distB="0" distL="0" distR="0" wp14:anchorId="54555292" wp14:editId="67FCC2ED">
            <wp:extent cx="5731510" cy="3858260"/>
            <wp:effectExtent l="0" t="0" r="254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E" w:rsidRDefault="006963EE" w:rsidP="006963EE">
      <w:pPr>
        <w:rPr>
          <w:szCs w:val="24"/>
        </w:rPr>
      </w:pPr>
      <w:r>
        <w:rPr>
          <w:szCs w:val="24"/>
        </w:rPr>
        <w:t>Après modification :</w:t>
      </w:r>
    </w:p>
    <w:p w:rsidR="006963EE" w:rsidRDefault="006963EE" w:rsidP="006963EE">
      <w:pPr>
        <w:rPr>
          <w:szCs w:val="24"/>
        </w:rPr>
      </w:pPr>
      <w:r w:rsidRPr="006963EE">
        <w:rPr>
          <w:szCs w:val="24"/>
        </w:rPr>
        <w:drawing>
          <wp:inline distT="0" distB="0" distL="0" distR="0" wp14:anchorId="78D697C4" wp14:editId="22BA2D54">
            <wp:extent cx="5731510" cy="127698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E" w:rsidRDefault="006963EE" w:rsidP="006963EE">
      <w:pPr>
        <w:rPr>
          <w:szCs w:val="24"/>
        </w:rPr>
      </w:pPr>
      <w:r w:rsidRPr="006963EE">
        <w:rPr>
          <w:b/>
          <w:bCs/>
          <w:szCs w:val="24"/>
        </w:rPr>
        <w:t>Suppression d'un propriétaire par e-mail</w:t>
      </w:r>
      <w:r w:rsidRPr="006963EE">
        <w:rPr>
          <w:szCs w:val="24"/>
        </w:rPr>
        <w:t xml:space="preserve"> :</w:t>
      </w:r>
    </w:p>
    <w:p w:rsidR="006963EE" w:rsidRDefault="006963EE" w:rsidP="006963EE">
      <w:pPr>
        <w:rPr>
          <w:szCs w:val="24"/>
        </w:rPr>
      </w:pPr>
      <w:r w:rsidRPr="006963EE">
        <w:rPr>
          <w:szCs w:val="24"/>
        </w:rPr>
        <w:t xml:space="preserve">On utilise </w:t>
      </w:r>
      <w:proofErr w:type="spellStart"/>
      <w:r w:rsidRPr="006963EE">
        <w:rPr>
          <w:szCs w:val="24"/>
        </w:rPr>
        <w:t>proprietaireRepository.deleteById</w:t>
      </w:r>
      <w:proofErr w:type="spellEnd"/>
      <w:r w:rsidRPr="006963EE">
        <w:rPr>
          <w:szCs w:val="24"/>
        </w:rPr>
        <w:t xml:space="preserve">(email) : Cette méthode supprime le propriétaire correspondant à l'e-mail spécifié de la base de données à l'aide du </w:t>
      </w:r>
      <w:proofErr w:type="spellStart"/>
      <w:r w:rsidRPr="006963EE">
        <w:rPr>
          <w:szCs w:val="24"/>
        </w:rPr>
        <w:t>repository</w:t>
      </w:r>
      <w:proofErr w:type="spellEnd"/>
      <w:r w:rsidRPr="006963EE">
        <w:rPr>
          <w:szCs w:val="24"/>
        </w:rPr>
        <w:t>.</w:t>
      </w:r>
    </w:p>
    <w:p w:rsidR="006963EE" w:rsidRDefault="006963EE" w:rsidP="006963EE">
      <w:pPr>
        <w:rPr>
          <w:szCs w:val="24"/>
        </w:rPr>
      </w:pPr>
      <w:r>
        <w:rPr>
          <w:szCs w:val="24"/>
        </w:rPr>
        <w:t>Vérification :</w:t>
      </w:r>
    </w:p>
    <w:p w:rsidR="006963EE" w:rsidRDefault="006963EE" w:rsidP="006963EE">
      <w:pPr>
        <w:rPr>
          <w:szCs w:val="24"/>
        </w:rPr>
      </w:pPr>
      <w:r w:rsidRPr="006963EE">
        <w:rPr>
          <w:szCs w:val="24"/>
        </w:rPr>
        <w:lastRenderedPageBreak/>
        <w:drawing>
          <wp:inline distT="0" distB="0" distL="0" distR="0" wp14:anchorId="2BF90A9D" wp14:editId="6FC3B1A4">
            <wp:extent cx="5731510" cy="4053205"/>
            <wp:effectExtent l="0" t="0" r="254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E" w:rsidRDefault="006963EE" w:rsidP="006963EE">
      <w:pPr>
        <w:rPr>
          <w:szCs w:val="24"/>
        </w:rPr>
      </w:pPr>
      <w:r>
        <w:rPr>
          <w:szCs w:val="24"/>
        </w:rPr>
        <w:t>Vérification dans la base :</w:t>
      </w:r>
    </w:p>
    <w:p w:rsidR="006963EE" w:rsidRDefault="006963EE" w:rsidP="006963EE">
      <w:pPr>
        <w:rPr>
          <w:szCs w:val="24"/>
        </w:rPr>
      </w:pPr>
      <w:r w:rsidRPr="006963EE">
        <w:rPr>
          <w:szCs w:val="24"/>
        </w:rPr>
        <w:drawing>
          <wp:inline distT="0" distB="0" distL="0" distR="0" wp14:anchorId="1ECDE4E7" wp14:editId="4065D003">
            <wp:extent cx="5731510" cy="274383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E" w:rsidRDefault="006963EE" w:rsidP="006963EE">
      <w:pPr>
        <w:rPr>
          <w:szCs w:val="24"/>
        </w:rPr>
      </w:pPr>
      <w:r>
        <w:rPr>
          <w:szCs w:val="24"/>
        </w:rPr>
        <w:t xml:space="preserve">Classe </w:t>
      </w:r>
      <w:proofErr w:type="spellStart"/>
      <w:r>
        <w:rPr>
          <w:szCs w:val="24"/>
        </w:rPr>
        <w:t>Employee</w:t>
      </w:r>
      <w:proofErr w:type="spellEnd"/>
      <w:r>
        <w:rPr>
          <w:szCs w:val="24"/>
        </w:rPr>
        <w:t xml:space="preserve"> qui va s’</w:t>
      </w:r>
      <w:r w:rsidR="00E621F5">
        <w:rPr>
          <w:szCs w:val="24"/>
        </w:rPr>
        <w:t>o</w:t>
      </w:r>
      <w:r>
        <w:rPr>
          <w:szCs w:val="24"/>
        </w:rPr>
        <w:t>ccuper de l’animal :</w:t>
      </w:r>
    </w:p>
    <w:p w:rsidR="006963EE" w:rsidRDefault="006963EE" w:rsidP="006963EE">
      <w:pPr>
        <w:rPr>
          <w:szCs w:val="24"/>
        </w:rPr>
      </w:pPr>
      <w:r w:rsidRPr="006963EE">
        <w:rPr>
          <w:szCs w:val="24"/>
        </w:rPr>
        <w:lastRenderedPageBreak/>
        <w:drawing>
          <wp:inline distT="0" distB="0" distL="0" distR="0" wp14:anchorId="21908114" wp14:editId="35B0DBA4">
            <wp:extent cx="5731510" cy="2714625"/>
            <wp:effectExtent l="0" t="0" r="254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E" w:rsidRDefault="00E621F5" w:rsidP="006963EE">
      <w:pPr>
        <w:rPr>
          <w:szCs w:val="24"/>
        </w:rPr>
      </w:pPr>
      <w:r>
        <w:rPr>
          <w:szCs w:val="24"/>
        </w:rPr>
        <w:t>Il a les fonctionnalités suivantes :</w:t>
      </w:r>
    </w:p>
    <w:p w:rsidR="00E621F5" w:rsidRDefault="00E621F5" w:rsidP="006963EE">
      <w:pPr>
        <w:rPr>
          <w:szCs w:val="24"/>
        </w:rPr>
      </w:pPr>
      <w:r w:rsidRPr="00E621F5">
        <w:rPr>
          <w:szCs w:val="24"/>
        </w:rPr>
        <w:drawing>
          <wp:inline distT="0" distB="0" distL="0" distR="0" wp14:anchorId="046AB8A6" wp14:editId="7410A9EB">
            <wp:extent cx="5731510" cy="1927225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F5" w:rsidRDefault="00E621F5" w:rsidP="006963EE">
      <w:pPr>
        <w:rPr>
          <w:szCs w:val="24"/>
        </w:rPr>
      </w:pPr>
      <w:r w:rsidRPr="00E621F5">
        <w:rPr>
          <w:szCs w:val="24"/>
        </w:rPr>
        <w:drawing>
          <wp:inline distT="0" distB="0" distL="0" distR="0" wp14:anchorId="3C2C4FCA" wp14:editId="3CB39EA9">
            <wp:extent cx="5731510" cy="1868805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F5" w:rsidRDefault="00E621F5" w:rsidP="006963EE">
      <w:pPr>
        <w:rPr>
          <w:szCs w:val="24"/>
        </w:rPr>
      </w:pPr>
      <w:r w:rsidRPr="00E621F5">
        <w:rPr>
          <w:szCs w:val="24"/>
        </w:rPr>
        <w:drawing>
          <wp:inline distT="0" distB="0" distL="0" distR="0" wp14:anchorId="549EEC4E" wp14:editId="78263857">
            <wp:extent cx="5731510" cy="1395095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F5" w:rsidRDefault="00E621F5" w:rsidP="006963EE">
      <w:pPr>
        <w:rPr>
          <w:szCs w:val="24"/>
        </w:rPr>
      </w:pPr>
      <w:r>
        <w:rPr>
          <w:szCs w:val="24"/>
        </w:rPr>
        <w:lastRenderedPageBreak/>
        <w:t xml:space="preserve">Ajout d’un </w:t>
      </w:r>
      <w:proofErr w:type="spellStart"/>
      <w:r>
        <w:rPr>
          <w:szCs w:val="24"/>
        </w:rPr>
        <w:t>Employee</w:t>
      </w:r>
      <w:proofErr w:type="spellEnd"/>
      <w:r>
        <w:rPr>
          <w:szCs w:val="24"/>
        </w:rPr>
        <w:t> :</w:t>
      </w:r>
    </w:p>
    <w:p w:rsidR="00E621F5" w:rsidRDefault="00E621F5" w:rsidP="00E621F5">
      <w:pPr>
        <w:rPr>
          <w:szCs w:val="24"/>
        </w:rPr>
      </w:pPr>
      <w:r w:rsidRPr="00E621F5">
        <w:rPr>
          <w:szCs w:val="24"/>
        </w:rPr>
        <w:t xml:space="preserve">Cette méthode prend un objet </w:t>
      </w:r>
      <w:proofErr w:type="spellStart"/>
      <w:r w:rsidRPr="00E621F5">
        <w:rPr>
          <w:szCs w:val="24"/>
        </w:rPr>
        <w:t>Employe</w:t>
      </w:r>
      <w:proofErr w:type="spellEnd"/>
      <w:r w:rsidRPr="00E621F5">
        <w:rPr>
          <w:szCs w:val="24"/>
        </w:rPr>
        <w:t xml:space="preserve"> depuis le corps de la requête, le sauvegarde dans la base de données via le </w:t>
      </w:r>
      <w:proofErr w:type="spellStart"/>
      <w:r w:rsidRPr="00E621F5">
        <w:rPr>
          <w:szCs w:val="24"/>
        </w:rPr>
        <w:t>employeRepository</w:t>
      </w:r>
      <w:proofErr w:type="spellEnd"/>
      <w:r>
        <w:rPr>
          <w:szCs w:val="24"/>
        </w:rPr>
        <w:t>.</w:t>
      </w:r>
    </w:p>
    <w:p w:rsidR="00E621F5" w:rsidRDefault="00E621F5" w:rsidP="00E621F5">
      <w:pPr>
        <w:rPr>
          <w:szCs w:val="24"/>
        </w:rPr>
      </w:pPr>
      <w:r>
        <w:rPr>
          <w:szCs w:val="24"/>
        </w:rPr>
        <w:t>Vérification :</w:t>
      </w:r>
    </w:p>
    <w:p w:rsidR="00E621F5" w:rsidRDefault="00E621F5" w:rsidP="00E621F5">
      <w:pPr>
        <w:rPr>
          <w:szCs w:val="24"/>
        </w:rPr>
      </w:pPr>
      <w:r w:rsidRPr="00E621F5">
        <w:rPr>
          <w:szCs w:val="24"/>
        </w:rPr>
        <w:drawing>
          <wp:inline distT="0" distB="0" distL="0" distR="0" wp14:anchorId="4AEAFA98" wp14:editId="5AF19751">
            <wp:extent cx="5731510" cy="3754755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F5" w:rsidRDefault="00E621F5" w:rsidP="00E621F5">
      <w:pPr>
        <w:rPr>
          <w:szCs w:val="24"/>
        </w:rPr>
      </w:pPr>
      <w:r w:rsidRPr="00E621F5">
        <w:rPr>
          <w:szCs w:val="24"/>
        </w:rPr>
        <w:drawing>
          <wp:inline distT="0" distB="0" distL="0" distR="0" wp14:anchorId="6B736C98" wp14:editId="0E04305A">
            <wp:extent cx="5731510" cy="1631315"/>
            <wp:effectExtent l="0" t="0" r="2540" b="69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28" w:rsidRDefault="00737328" w:rsidP="00737328">
      <w:pPr>
        <w:rPr>
          <w:szCs w:val="24"/>
        </w:rPr>
      </w:pPr>
      <w:r w:rsidRPr="00737328">
        <w:rPr>
          <w:b/>
          <w:bCs/>
          <w:szCs w:val="24"/>
        </w:rPr>
        <w:t>Récupérer tous les employés</w:t>
      </w:r>
      <w:r w:rsidRPr="00737328">
        <w:rPr>
          <w:szCs w:val="24"/>
        </w:rPr>
        <w:t xml:space="preserve"> (</w:t>
      </w:r>
      <w:proofErr w:type="spellStart"/>
      <w:r w:rsidRPr="00737328">
        <w:rPr>
          <w:b/>
          <w:bCs/>
          <w:szCs w:val="24"/>
        </w:rPr>
        <w:t>getAllEmployes</w:t>
      </w:r>
      <w:proofErr w:type="spellEnd"/>
      <w:proofErr w:type="gramStart"/>
      <w:r w:rsidRPr="00737328">
        <w:rPr>
          <w:szCs w:val="24"/>
        </w:rPr>
        <w:t>):</w:t>
      </w:r>
      <w:proofErr w:type="gramEnd"/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t xml:space="preserve">Cette méthode renvoie tous les employés présents dans la base de données en appelant </w:t>
      </w:r>
      <w:proofErr w:type="spellStart"/>
      <w:proofErr w:type="gramStart"/>
      <w:r w:rsidRPr="00737328">
        <w:rPr>
          <w:szCs w:val="24"/>
        </w:rPr>
        <w:t>findAll</w:t>
      </w:r>
      <w:proofErr w:type="spellEnd"/>
      <w:r w:rsidRPr="00737328">
        <w:rPr>
          <w:szCs w:val="24"/>
        </w:rPr>
        <w:t>(</w:t>
      </w:r>
      <w:proofErr w:type="gramEnd"/>
      <w:r w:rsidRPr="00737328">
        <w:rPr>
          <w:szCs w:val="24"/>
        </w:rPr>
        <w:t xml:space="preserve">) sur le </w:t>
      </w:r>
      <w:proofErr w:type="spellStart"/>
      <w:r w:rsidRPr="00737328">
        <w:rPr>
          <w:szCs w:val="24"/>
        </w:rPr>
        <w:t>employeRepository</w:t>
      </w:r>
      <w:proofErr w:type="spellEnd"/>
      <w:r w:rsidRPr="00737328">
        <w:rPr>
          <w:szCs w:val="24"/>
        </w:rPr>
        <w:t>.</w:t>
      </w:r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drawing>
          <wp:inline distT="0" distB="0" distL="0" distR="0" wp14:anchorId="79D9458B" wp14:editId="310420A7">
            <wp:extent cx="5731510" cy="981710"/>
            <wp:effectExtent l="0" t="0" r="254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28" w:rsidRDefault="00737328" w:rsidP="00737328">
      <w:pPr>
        <w:rPr>
          <w:szCs w:val="24"/>
        </w:rPr>
      </w:pPr>
      <w:r>
        <w:rPr>
          <w:szCs w:val="24"/>
        </w:rPr>
        <w:lastRenderedPageBreak/>
        <w:t>Vérification :</w:t>
      </w:r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drawing>
          <wp:inline distT="0" distB="0" distL="0" distR="0" wp14:anchorId="1BE40770" wp14:editId="44AF414D">
            <wp:extent cx="5731510" cy="3912870"/>
            <wp:effectExtent l="0" t="0" r="254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28" w:rsidRDefault="00737328" w:rsidP="00737328">
      <w:pPr>
        <w:rPr>
          <w:szCs w:val="24"/>
        </w:rPr>
      </w:pPr>
      <w:r w:rsidRPr="00737328">
        <w:rPr>
          <w:b/>
          <w:bCs/>
          <w:szCs w:val="24"/>
        </w:rPr>
        <w:t>Mettre à jour un employé</w:t>
      </w:r>
      <w:r w:rsidRPr="00737328">
        <w:rPr>
          <w:szCs w:val="24"/>
        </w:rPr>
        <w:t xml:space="preserve"> (</w:t>
      </w:r>
      <w:proofErr w:type="spellStart"/>
      <w:r w:rsidRPr="00737328">
        <w:rPr>
          <w:b/>
          <w:bCs/>
          <w:szCs w:val="24"/>
        </w:rPr>
        <w:t>updateEmploye</w:t>
      </w:r>
      <w:proofErr w:type="spellEnd"/>
      <w:proofErr w:type="gramStart"/>
      <w:r w:rsidRPr="00737328">
        <w:rPr>
          <w:szCs w:val="24"/>
        </w:rPr>
        <w:t>):</w:t>
      </w:r>
      <w:proofErr w:type="gramEnd"/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t xml:space="preserve">Cette méthode prend un objet </w:t>
      </w:r>
      <w:proofErr w:type="spellStart"/>
      <w:r w:rsidRPr="00737328">
        <w:rPr>
          <w:szCs w:val="24"/>
        </w:rPr>
        <w:t>Employe</w:t>
      </w:r>
      <w:proofErr w:type="spellEnd"/>
      <w:r w:rsidRPr="00737328">
        <w:rPr>
          <w:szCs w:val="24"/>
        </w:rPr>
        <w:t xml:space="preserve"> avec les informations mises à jour depuis le corps de la requête. Elle cherche l'employé existant dans la base de données par </w:t>
      </w:r>
      <w:proofErr w:type="spellStart"/>
      <w:r w:rsidRPr="00737328">
        <w:rPr>
          <w:szCs w:val="24"/>
        </w:rPr>
        <w:t>cinEmp</w:t>
      </w:r>
      <w:proofErr w:type="spellEnd"/>
      <w:r w:rsidRPr="00737328">
        <w:rPr>
          <w:szCs w:val="24"/>
        </w:rPr>
        <w:t xml:space="preserve">. Si l'employé existe, ses informations sont mises à jour et </w:t>
      </w:r>
      <w:proofErr w:type="gramStart"/>
      <w:r w:rsidRPr="00737328">
        <w:rPr>
          <w:szCs w:val="24"/>
        </w:rPr>
        <w:t>sauvegardées .</w:t>
      </w:r>
      <w:proofErr w:type="gramEnd"/>
    </w:p>
    <w:p w:rsidR="00737328" w:rsidRDefault="00737328" w:rsidP="00737328">
      <w:pPr>
        <w:rPr>
          <w:szCs w:val="24"/>
        </w:rPr>
      </w:pPr>
      <w:r>
        <w:rPr>
          <w:szCs w:val="24"/>
        </w:rPr>
        <w:t>Vérification :</w:t>
      </w:r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drawing>
          <wp:inline distT="0" distB="0" distL="0" distR="0" wp14:anchorId="4ECF4730" wp14:editId="23C0ACD0">
            <wp:extent cx="5731510" cy="2800350"/>
            <wp:effectExtent l="0" t="0" r="254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8182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328" w:rsidRDefault="00737328" w:rsidP="00737328">
      <w:pPr>
        <w:rPr>
          <w:szCs w:val="24"/>
        </w:rPr>
      </w:pPr>
      <w:r>
        <w:rPr>
          <w:szCs w:val="24"/>
        </w:rPr>
        <w:lastRenderedPageBreak/>
        <w:t>Vérification dans la base :</w:t>
      </w:r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drawing>
          <wp:inline distT="0" distB="0" distL="0" distR="0" wp14:anchorId="5BA09D60" wp14:editId="29859514">
            <wp:extent cx="5731510" cy="1802130"/>
            <wp:effectExtent l="0" t="0" r="254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28" w:rsidRDefault="00737328" w:rsidP="00737328">
      <w:pPr>
        <w:rPr>
          <w:szCs w:val="24"/>
        </w:rPr>
      </w:pPr>
      <w:r w:rsidRPr="00737328">
        <w:rPr>
          <w:b/>
          <w:bCs/>
          <w:szCs w:val="24"/>
        </w:rPr>
        <w:t>Supprimer un employé</w:t>
      </w:r>
      <w:r w:rsidRPr="00737328">
        <w:rPr>
          <w:szCs w:val="24"/>
        </w:rPr>
        <w:t xml:space="preserve"> (</w:t>
      </w:r>
      <w:proofErr w:type="spellStart"/>
      <w:r w:rsidRPr="00737328">
        <w:rPr>
          <w:b/>
          <w:bCs/>
          <w:szCs w:val="24"/>
        </w:rPr>
        <w:t>deleteEmploye</w:t>
      </w:r>
      <w:proofErr w:type="spellEnd"/>
      <w:proofErr w:type="gramStart"/>
      <w:r w:rsidRPr="00737328">
        <w:rPr>
          <w:szCs w:val="24"/>
        </w:rPr>
        <w:t>):</w:t>
      </w:r>
      <w:proofErr w:type="gramEnd"/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t xml:space="preserve">Cette méthode prend l'identifiant </w:t>
      </w:r>
      <w:proofErr w:type="spellStart"/>
      <w:r w:rsidRPr="00737328">
        <w:rPr>
          <w:b/>
          <w:bCs/>
          <w:szCs w:val="24"/>
        </w:rPr>
        <w:t>cinEmp</w:t>
      </w:r>
      <w:proofErr w:type="spellEnd"/>
      <w:r w:rsidRPr="00737328">
        <w:rPr>
          <w:szCs w:val="24"/>
        </w:rPr>
        <w:t xml:space="preserve"> de l'employé depuis l'URL, cherche l'employé correspondant dans la base de données. Si l'employé est trouvé</w:t>
      </w:r>
      <w:r>
        <w:rPr>
          <w:szCs w:val="24"/>
        </w:rPr>
        <w:t>, il sera supprimé.</w:t>
      </w:r>
    </w:p>
    <w:p w:rsidR="00737328" w:rsidRDefault="00737328" w:rsidP="00737328">
      <w:pPr>
        <w:rPr>
          <w:szCs w:val="24"/>
        </w:rPr>
      </w:pPr>
      <w:r>
        <w:rPr>
          <w:szCs w:val="24"/>
        </w:rPr>
        <w:t>Vérification :</w:t>
      </w:r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drawing>
          <wp:inline distT="0" distB="0" distL="0" distR="0" wp14:anchorId="6E46EF03" wp14:editId="3ACF43DA">
            <wp:extent cx="5731510" cy="3149600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28" w:rsidRDefault="00737328" w:rsidP="00737328">
      <w:pPr>
        <w:rPr>
          <w:szCs w:val="24"/>
        </w:rPr>
      </w:pPr>
      <w:r>
        <w:rPr>
          <w:szCs w:val="24"/>
        </w:rPr>
        <w:t>Vérification dans la base :</w:t>
      </w:r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lastRenderedPageBreak/>
        <w:drawing>
          <wp:inline distT="0" distB="0" distL="0" distR="0" wp14:anchorId="1F8CCE1A" wp14:editId="6B6C92ED">
            <wp:extent cx="5731510" cy="2101215"/>
            <wp:effectExtent l="0" t="0" r="254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F" w:rsidRDefault="00737328" w:rsidP="00DE6A3E">
      <w:pPr>
        <w:rPr>
          <w:szCs w:val="24"/>
        </w:rPr>
      </w:pPr>
      <w:r>
        <w:rPr>
          <w:szCs w:val="24"/>
        </w:rPr>
        <w:t>Classe Réservation :</w:t>
      </w:r>
      <w:r w:rsidR="00DE6A3E">
        <w:rPr>
          <w:szCs w:val="24"/>
        </w:rPr>
        <w:t xml:space="preserve"> </w:t>
      </w:r>
    </w:p>
    <w:p w:rsidR="00737328" w:rsidRDefault="00DE6A3E" w:rsidP="00DE6A3E">
      <w:pPr>
        <w:rPr>
          <w:szCs w:val="24"/>
        </w:rPr>
      </w:pPr>
      <w:r w:rsidRPr="00DE6A3E">
        <w:rPr>
          <w:szCs w:val="24"/>
        </w:rPr>
        <w:t xml:space="preserve">Cette classe est utilisée pour représenter les réservations dans l'application. Chaque réservation </w:t>
      </w:r>
      <w:proofErr w:type="spellStart"/>
      <w:r w:rsidRPr="00DE6A3E">
        <w:rPr>
          <w:szCs w:val="24"/>
        </w:rPr>
        <w:t>a</w:t>
      </w:r>
      <w:proofErr w:type="spellEnd"/>
      <w:r w:rsidRPr="00DE6A3E">
        <w:rPr>
          <w:szCs w:val="24"/>
        </w:rPr>
        <w:t xml:space="preserve"> une date de début et de fin, un état indiquant si elle est en cours, et des références à un propriétaire et à un animal.</w:t>
      </w:r>
    </w:p>
    <w:p w:rsidR="00737328" w:rsidRDefault="00737328" w:rsidP="00737328">
      <w:pPr>
        <w:rPr>
          <w:szCs w:val="24"/>
        </w:rPr>
      </w:pPr>
      <w:r w:rsidRPr="00737328">
        <w:rPr>
          <w:szCs w:val="24"/>
        </w:rPr>
        <w:drawing>
          <wp:inline distT="0" distB="0" distL="0" distR="0" wp14:anchorId="6C07A0D4" wp14:editId="4F11CC3E">
            <wp:extent cx="5731510" cy="3749675"/>
            <wp:effectExtent l="0" t="0" r="2540" b="31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F" w:rsidRDefault="007E5A2F" w:rsidP="00973F19">
      <w:pPr>
        <w:rPr>
          <w:szCs w:val="24"/>
        </w:rPr>
      </w:pPr>
      <w:r>
        <w:rPr>
          <w:szCs w:val="24"/>
        </w:rPr>
        <w:t xml:space="preserve">Si on ajoute une </w:t>
      </w:r>
      <w:proofErr w:type="gramStart"/>
      <w:r>
        <w:rPr>
          <w:szCs w:val="24"/>
        </w:rPr>
        <w:t>réservation ,</w:t>
      </w:r>
      <w:proofErr w:type="gramEnd"/>
      <w:r>
        <w:rPr>
          <w:szCs w:val="24"/>
        </w:rPr>
        <w:t xml:space="preserve"> l’animal sera ajouté automatiqu</w:t>
      </w:r>
      <w:r w:rsidR="00973F19">
        <w:rPr>
          <w:szCs w:val="24"/>
        </w:rPr>
        <w:t>ement dans la base .Un animal a les champs suivants :</w:t>
      </w:r>
    </w:p>
    <w:p w:rsidR="007E5A2F" w:rsidRDefault="007E5A2F" w:rsidP="00737328">
      <w:pPr>
        <w:rPr>
          <w:szCs w:val="24"/>
        </w:rPr>
      </w:pPr>
      <w:r w:rsidRPr="007E5A2F">
        <w:rPr>
          <w:szCs w:val="24"/>
        </w:rPr>
        <w:lastRenderedPageBreak/>
        <w:drawing>
          <wp:inline distT="0" distB="0" distL="0" distR="0" wp14:anchorId="1713A81D" wp14:editId="09127ECF">
            <wp:extent cx="5410200" cy="2981325"/>
            <wp:effectExtent l="0" t="0" r="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9" cy="29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FC" w:rsidRDefault="004F5AFC" w:rsidP="004F5AFC">
      <w:pPr>
        <w:numPr>
          <w:ilvl w:val="0"/>
          <w:numId w:val="11"/>
        </w:numPr>
        <w:rPr>
          <w:szCs w:val="24"/>
        </w:rPr>
      </w:pPr>
      <w:r w:rsidRPr="004F5AFC">
        <w:rPr>
          <w:b/>
          <w:bCs/>
          <w:szCs w:val="24"/>
        </w:rPr>
        <w:t>@</w:t>
      </w:r>
      <w:proofErr w:type="gramStart"/>
      <w:r w:rsidRPr="004F5AFC">
        <w:rPr>
          <w:b/>
          <w:bCs/>
          <w:szCs w:val="24"/>
        </w:rPr>
        <w:t>Document(</w:t>
      </w:r>
      <w:proofErr w:type="gramEnd"/>
      <w:r w:rsidRPr="004F5AFC">
        <w:rPr>
          <w:b/>
          <w:bCs/>
          <w:szCs w:val="24"/>
        </w:rPr>
        <w:t>collection = "</w:t>
      </w:r>
      <w:proofErr w:type="spellStart"/>
      <w:r w:rsidRPr="004F5AFC">
        <w:rPr>
          <w:b/>
          <w:bCs/>
          <w:szCs w:val="24"/>
        </w:rPr>
        <w:t>reservation</w:t>
      </w:r>
      <w:proofErr w:type="spellEnd"/>
      <w:r w:rsidRPr="004F5AFC">
        <w:rPr>
          <w:b/>
          <w:bCs/>
          <w:szCs w:val="24"/>
        </w:rPr>
        <w:t>")</w:t>
      </w:r>
      <w:r w:rsidRPr="004F5AFC">
        <w:rPr>
          <w:szCs w:val="24"/>
        </w:rPr>
        <w:t xml:space="preserve"> :</w:t>
      </w:r>
      <w:r w:rsidRPr="004F5AFC">
        <w:rPr>
          <w:rFonts w:ascii="Segoe UI" w:eastAsia="Times New Roman" w:hAnsi="Segoe UI" w:cs="Segoe UI"/>
          <w:color w:val="ECECEC"/>
          <w:szCs w:val="24"/>
          <w:lang w:eastAsia="fr-FR"/>
        </w:rPr>
        <w:t xml:space="preserve"> </w:t>
      </w:r>
      <w:r w:rsidRPr="004F5AFC">
        <w:rPr>
          <w:szCs w:val="24"/>
        </w:rPr>
        <w:t>Indique que cette</w:t>
      </w:r>
      <w:r>
        <w:rPr>
          <w:szCs w:val="24"/>
        </w:rPr>
        <w:t xml:space="preserve"> classe est un document </w:t>
      </w:r>
      <w:proofErr w:type="spellStart"/>
      <w:r>
        <w:rPr>
          <w:szCs w:val="24"/>
        </w:rPr>
        <w:t>MongoDB</w:t>
      </w:r>
      <w:proofErr w:type="spellEnd"/>
      <w:r>
        <w:rPr>
          <w:szCs w:val="24"/>
        </w:rPr>
        <w:t xml:space="preserve"> .</w:t>
      </w:r>
    </w:p>
    <w:p w:rsidR="004F5AFC" w:rsidRPr="004F5AFC" w:rsidRDefault="004F5AFC" w:rsidP="004F5AFC">
      <w:pPr>
        <w:numPr>
          <w:ilvl w:val="0"/>
          <w:numId w:val="11"/>
        </w:numPr>
        <w:rPr>
          <w:szCs w:val="24"/>
        </w:rPr>
      </w:pPr>
      <w:r w:rsidRPr="004F5AFC">
        <w:rPr>
          <w:b/>
          <w:bCs/>
          <w:szCs w:val="24"/>
        </w:rPr>
        <w:t>@</w:t>
      </w:r>
      <w:proofErr w:type="spellStart"/>
      <w:r w:rsidRPr="004F5AFC">
        <w:rPr>
          <w:b/>
          <w:bCs/>
          <w:szCs w:val="24"/>
        </w:rPr>
        <w:t>Transient</w:t>
      </w:r>
      <w:proofErr w:type="spellEnd"/>
      <w:r w:rsidRPr="004F5AFC">
        <w:rPr>
          <w:szCs w:val="24"/>
        </w:rPr>
        <w:t xml:space="preserve"> :</w:t>
      </w:r>
      <w:r>
        <w:rPr>
          <w:szCs w:val="24"/>
        </w:rPr>
        <w:t xml:space="preserve"> </w:t>
      </w:r>
      <w:r w:rsidRPr="004F5AFC">
        <w:rPr>
          <w:szCs w:val="24"/>
        </w:rPr>
        <w:t>Indique que le champ annoté n'est pas persisté dans la base de données.</w:t>
      </w:r>
    </w:p>
    <w:p w:rsidR="004F5AFC" w:rsidRPr="004F5AFC" w:rsidRDefault="004F5AFC" w:rsidP="004F5AFC">
      <w:pPr>
        <w:numPr>
          <w:ilvl w:val="0"/>
          <w:numId w:val="11"/>
        </w:numPr>
        <w:rPr>
          <w:szCs w:val="24"/>
        </w:rPr>
      </w:pPr>
      <w:r w:rsidRPr="004F5AFC">
        <w:rPr>
          <w:b/>
          <w:bCs/>
          <w:szCs w:val="24"/>
        </w:rPr>
        <w:t>SEQUENCE_NAME</w:t>
      </w:r>
      <w:r>
        <w:rPr>
          <w:szCs w:val="24"/>
        </w:rPr>
        <w:t> :</w:t>
      </w:r>
      <w:r w:rsidRPr="004F5AFC">
        <w:rPr>
          <w:rFonts w:ascii="Segoe UI" w:eastAsia="Times New Roman" w:hAnsi="Segoe UI" w:cs="Segoe UI"/>
          <w:color w:val="ECECEC"/>
          <w:szCs w:val="24"/>
          <w:lang w:eastAsia="fr-FR"/>
        </w:rPr>
        <w:t xml:space="preserve"> </w:t>
      </w:r>
      <w:r w:rsidRPr="004F5AFC">
        <w:rPr>
          <w:szCs w:val="24"/>
        </w:rPr>
        <w:t>Une constante utilisée pour la génération de séquences d'identifiants pour les réservations.</w:t>
      </w:r>
    </w:p>
    <w:p w:rsidR="004F5AFC" w:rsidRDefault="004F5AFC" w:rsidP="00610EE5">
      <w:pPr>
        <w:numPr>
          <w:ilvl w:val="0"/>
          <w:numId w:val="11"/>
        </w:numPr>
        <w:rPr>
          <w:szCs w:val="24"/>
        </w:rPr>
      </w:pPr>
      <w:r w:rsidRPr="004F5AFC">
        <w:rPr>
          <w:szCs w:val="24"/>
        </w:rPr>
        <w:t>@</w:t>
      </w:r>
      <w:proofErr w:type="spellStart"/>
      <w:r w:rsidRPr="004F5AFC">
        <w:rPr>
          <w:szCs w:val="24"/>
        </w:rPr>
        <w:t>DBRef</w:t>
      </w:r>
      <w:proofErr w:type="spellEnd"/>
      <w:r w:rsidRPr="004F5AFC">
        <w:rPr>
          <w:szCs w:val="24"/>
        </w:rPr>
        <w:t xml:space="preserve"> :</w:t>
      </w:r>
      <w:r w:rsidRPr="004F5AFC">
        <w:rPr>
          <w:szCs w:val="24"/>
        </w:rPr>
        <w:t xml:space="preserve"> </w:t>
      </w:r>
      <w:r w:rsidRPr="004F5AFC">
        <w:rPr>
          <w:szCs w:val="24"/>
        </w:rPr>
        <w:t>Indique une référence à</w:t>
      </w:r>
      <w:r w:rsidRPr="004F5AFC">
        <w:rPr>
          <w:szCs w:val="24"/>
        </w:rPr>
        <w:t xml:space="preserve"> un autre document dans </w:t>
      </w:r>
      <w:proofErr w:type="spellStart"/>
      <w:r w:rsidRPr="004F5AFC">
        <w:rPr>
          <w:szCs w:val="24"/>
        </w:rPr>
        <w:t>MongoDB</w:t>
      </w:r>
      <w:proofErr w:type="spellEnd"/>
      <w:r w:rsidRPr="004F5AFC">
        <w:rPr>
          <w:szCs w:val="24"/>
        </w:rPr>
        <w:t xml:space="preserve">, </w:t>
      </w:r>
      <w:proofErr w:type="spellStart"/>
      <w:r w:rsidRPr="004F5AFC">
        <w:rPr>
          <w:szCs w:val="24"/>
        </w:rPr>
        <w:t>p</w:t>
      </w:r>
      <w:r w:rsidRPr="004F5AFC">
        <w:rPr>
          <w:szCs w:val="24"/>
        </w:rPr>
        <w:t>roprietaire</w:t>
      </w:r>
      <w:proofErr w:type="spellEnd"/>
      <w:r w:rsidRPr="004F5AFC">
        <w:rPr>
          <w:szCs w:val="24"/>
        </w:rPr>
        <w:t xml:space="preserve"> et animal sont des références à d'autres documents (</w:t>
      </w:r>
      <w:proofErr w:type="spellStart"/>
      <w:r w:rsidRPr="004F5AFC">
        <w:rPr>
          <w:szCs w:val="24"/>
        </w:rPr>
        <w:t>Proprietaire</w:t>
      </w:r>
      <w:proofErr w:type="spellEnd"/>
      <w:r w:rsidRPr="004F5AFC">
        <w:rPr>
          <w:szCs w:val="24"/>
        </w:rPr>
        <w:t xml:space="preserve"> et Animal respectivement).</w:t>
      </w:r>
    </w:p>
    <w:p w:rsidR="0060515F" w:rsidRDefault="00DE6A3E" w:rsidP="0060515F">
      <w:pPr>
        <w:rPr>
          <w:szCs w:val="24"/>
        </w:rPr>
      </w:pPr>
      <w:r w:rsidRPr="00DE6A3E">
        <w:rPr>
          <w:szCs w:val="24"/>
        </w:rPr>
        <w:t xml:space="preserve">Ce service permet de générer des identifiants uniques pour des documents </w:t>
      </w:r>
      <w:proofErr w:type="spellStart"/>
      <w:r w:rsidRPr="00DE6A3E">
        <w:rPr>
          <w:szCs w:val="24"/>
        </w:rPr>
        <w:t>MongoDB</w:t>
      </w:r>
      <w:proofErr w:type="spellEnd"/>
      <w:r w:rsidRPr="00DE6A3E">
        <w:rPr>
          <w:szCs w:val="24"/>
        </w:rPr>
        <w:t xml:space="preserve"> en maintenant une séquence incrémentale dans une collection dédiée. Lorsqu'un nouveau document est ajouté à une collection qui nécessite un identifiant unique, la méthode </w:t>
      </w:r>
      <w:proofErr w:type="spellStart"/>
      <w:r w:rsidRPr="00DE6A3E">
        <w:rPr>
          <w:b/>
          <w:bCs/>
          <w:szCs w:val="24"/>
        </w:rPr>
        <w:t>generateSequence</w:t>
      </w:r>
      <w:proofErr w:type="spellEnd"/>
      <w:r w:rsidRPr="00DE6A3E">
        <w:rPr>
          <w:szCs w:val="24"/>
        </w:rPr>
        <w:t xml:space="preserve"> est appelée pour obtenir la prochaine valeur de la séquence, garantissant ainsi l'unicité des identifiants dans la base de données.</w:t>
      </w:r>
    </w:p>
    <w:p w:rsidR="0060515F" w:rsidRDefault="0060515F" w:rsidP="0060515F">
      <w:pPr>
        <w:rPr>
          <w:szCs w:val="24"/>
        </w:rPr>
      </w:pPr>
      <w:r>
        <w:rPr>
          <w:szCs w:val="24"/>
        </w:rPr>
        <w:t>Elle a les fonctionnalités suivantes :</w:t>
      </w:r>
    </w:p>
    <w:p w:rsidR="0060515F" w:rsidRDefault="0060515F" w:rsidP="0060515F">
      <w:pPr>
        <w:rPr>
          <w:szCs w:val="24"/>
        </w:rPr>
      </w:pPr>
      <w:r w:rsidRPr="0060515F">
        <w:rPr>
          <w:szCs w:val="24"/>
        </w:rPr>
        <w:lastRenderedPageBreak/>
        <w:drawing>
          <wp:inline distT="0" distB="0" distL="0" distR="0" wp14:anchorId="2662CE58" wp14:editId="4B23FACD">
            <wp:extent cx="5731510" cy="2474595"/>
            <wp:effectExtent l="0" t="0" r="2540" b="190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5F" w:rsidRDefault="0060515F" w:rsidP="0060515F">
      <w:pPr>
        <w:rPr>
          <w:szCs w:val="24"/>
        </w:rPr>
      </w:pPr>
      <w:r w:rsidRPr="0060515F">
        <w:rPr>
          <w:szCs w:val="24"/>
        </w:rPr>
        <w:drawing>
          <wp:inline distT="0" distB="0" distL="0" distR="0" wp14:anchorId="12504D7F" wp14:editId="1449926E">
            <wp:extent cx="5731510" cy="680085"/>
            <wp:effectExtent l="0" t="0" r="2540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5F" w:rsidRDefault="0060515F" w:rsidP="0060515F">
      <w:pPr>
        <w:rPr>
          <w:szCs w:val="24"/>
        </w:rPr>
      </w:pPr>
      <w:r>
        <w:rPr>
          <w:szCs w:val="24"/>
        </w:rPr>
        <w:t>Méthode d’ajout d’une réservation :</w:t>
      </w:r>
    </w:p>
    <w:p w:rsidR="00BC7A74" w:rsidRDefault="0060515F" w:rsidP="00BC7A74">
      <w:pPr>
        <w:rPr>
          <w:szCs w:val="24"/>
        </w:rPr>
      </w:pPr>
      <w:r>
        <w:rPr>
          <w:szCs w:val="24"/>
        </w:rPr>
        <w:t xml:space="preserve">Elle </w:t>
      </w:r>
      <w:r w:rsidRPr="0060515F">
        <w:rPr>
          <w:szCs w:val="24"/>
        </w:rPr>
        <w:t>Vérifie et récupère le propriétaire à partir de la base de donné</w:t>
      </w:r>
      <w:r>
        <w:rPr>
          <w:szCs w:val="24"/>
        </w:rPr>
        <w:t>es en utilisant l'e-mail fourni, c</w:t>
      </w:r>
      <w:r w:rsidRPr="0060515F">
        <w:rPr>
          <w:szCs w:val="24"/>
        </w:rPr>
        <w:t>rée un nouvel animal avec un ID unique et l'associe au propriétaire</w:t>
      </w:r>
      <w:r>
        <w:rPr>
          <w:szCs w:val="24"/>
        </w:rPr>
        <w:t xml:space="preserve"> et crée </w:t>
      </w:r>
      <w:r w:rsidRPr="0060515F">
        <w:rPr>
          <w:szCs w:val="24"/>
        </w:rPr>
        <w:t>une nouvelle réservation avec un ID unique, associe l'animal et le propriétaire à cette réservation, et marqu</w:t>
      </w:r>
      <w:r w:rsidR="00BC7A74">
        <w:rPr>
          <w:szCs w:val="24"/>
        </w:rPr>
        <w:t>e la réservation comme en cours et s</w:t>
      </w:r>
      <w:r w:rsidR="00BC7A74" w:rsidRPr="00BC7A74">
        <w:rPr>
          <w:szCs w:val="24"/>
        </w:rPr>
        <w:t>auvegarde à la fois l'animal et la réservation dans la base de données.</w:t>
      </w:r>
    </w:p>
    <w:p w:rsidR="00BC7A74" w:rsidRDefault="00BC7A74" w:rsidP="00BC7A74">
      <w:pPr>
        <w:rPr>
          <w:szCs w:val="24"/>
        </w:rPr>
      </w:pPr>
      <w:r w:rsidRPr="00BC7A74">
        <w:rPr>
          <w:szCs w:val="24"/>
        </w:rPr>
        <w:t xml:space="preserve">La méthode </w:t>
      </w:r>
      <w:proofErr w:type="spellStart"/>
      <w:r w:rsidRPr="00BC7A74">
        <w:rPr>
          <w:szCs w:val="24"/>
        </w:rPr>
        <w:t>generateSequence</w:t>
      </w:r>
      <w:proofErr w:type="spellEnd"/>
      <w:r w:rsidRPr="00BC7A74">
        <w:rPr>
          <w:szCs w:val="24"/>
        </w:rPr>
        <w:t xml:space="preserve"> dans la classe </w:t>
      </w:r>
      <w:proofErr w:type="spellStart"/>
      <w:r w:rsidRPr="00BC7A74">
        <w:rPr>
          <w:szCs w:val="24"/>
        </w:rPr>
        <w:t>SequenceGeneratorService</w:t>
      </w:r>
      <w:proofErr w:type="spellEnd"/>
      <w:r w:rsidRPr="00BC7A74">
        <w:rPr>
          <w:szCs w:val="24"/>
        </w:rPr>
        <w:t xml:space="preserve"> sert à générer des séquences uniques pour les entités de la base de données. </w:t>
      </w:r>
    </w:p>
    <w:p w:rsidR="00BC7A74" w:rsidRPr="00BC7A74" w:rsidRDefault="00BC7A74" w:rsidP="00BC7A74">
      <w:pPr>
        <w:rPr>
          <w:szCs w:val="24"/>
        </w:rPr>
      </w:pPr>
    </w:p>
    <w:p w:rsidR="00BC7A74" w:rsidRDefault="00BC7A74" w:rsidP="00BC7A74">
      <w:pPr>
        <w:rPr>
          <w:szCs w:val="24"/>
        </w:rPr>
      </w:pPr>
      <w:r w:rsidRPr="00BC7A74">
        <w:rPr>
          <w:szCs w:val="24"/>
        </w:rPr>
        <w:drawing>
          <wp:inline distT="0" distB="0" distL="0" distR="0" wp14:anchorId="4848F717" wp14:editId="2ABA9A82">
            <wp:extent cx="5731510" cy="2733675"/>
            <wp:effectExtent l="0" t="0" r="254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74" w:rsidRDefault="00BC7A74" w:rsidP="00BC7A74">
      <w:pPr>
        <w:rPr>
          <w:szCs w:val="24"/>
        </w:rPr>
      </w:pPr>
      <w:r w:rsidRPr="00BC7A74">
        <w:rPr>
          <w:szCs w:val="24"/>
        </w:rPr>
        <w:lastRenderedPageBreak/>
        <w:drawing>
          <wp:inline distT="0" distB="0" distL="0" distR="0" wp14:anchorId="13F5429A" wp14:editId="4308D13B">
            <wp:extent cx="5731510" cy="1555115"/>
            <wp:effectExtent l="0" t="0" r="2540" b="698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74" w:rsidRDefault="00BC7A74" w:rsidP="00BC7A74">
      <w:pPr>
        <w:rPr>
          <w:szCs w:val="24"/>
        </w:rPr>
      </w:pPr>
      <w:r>
        <w:rPr>
          <w:szCs w:val="24"/>
        </w:rPr>
        <w:t>Vérification :</w:t>
      </w:r>
    </w:p>
    <w:p w:rsidR="00181BAE" w:rsidRDefault="00181BAE" w:rsidP="00BC7A74">
      <w:pPr>
        <w:rPr>
          <w:szCs w:val="24"/>
        </w:rPr>
      </w:pPr>
      <w:r w:rsidRPr="00181BAE">
        <w:rPr>
          <w:szCs w:val="24"/>
        </w:rPr>
        <w:drawing>
          <wp:inline distT="0" distB="0" distL="0" distR="0" wp14:anchorId="0C85C3B3" wp14:editId="4A8A40D0">
            <wp:extent cx="5731510" cy="3514725"/>
            <wp:effectExtent l="0" t="0" r="2540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AE" w:rsidRDefault="00181BAE" w:rsidP="00BC7A74">
      <w:pPr>
        <w:rPr>
          <w:szCs w:val="24"/>
        </w:rPr>
      </w:pPr>
      <w:r>
        <w:rPr>
          <w:szCs w:val="24"/>
        </w:rPr>
        <w:t>Vérification dans la base :</w:t>
      </w:r>
    </w:p>
    <w:p w:rsidR="00B22E90" w:rsidRDefault="00181BAE" w:rsidP="00B22E90">
      <w:pPr>
        <w:rPr>
          <w:b/>
          <w:bCs/>
          <w:szCs w:val="24"/>
        </w:rPr>
      </w:pPr>
      <w:r w:rsidRPr="00181BAE">
        <w:rPr>
          <w:szCs w:val="24"/>
        </w:rPr>
        <w:drawing>
          <wp:inline distT="0" distB="0" distL="0" distR="0" wp14:anchorId="7808CD0B" wp14:editId="48AF573F">
            <wp:extent cx="5731510" cy="1895475"/>
            <wp:effectExtent l="0" t="0" r="254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-1" b="19003"/>
                    <a:stretch/>
                  </pic:blipFill>
                  <pic:spPr bwMode="auto"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E90" w:rsidRPr="007E5A2F" w:rsidRDefault="00B22E90" w:rsidP="00B22E90">
      <w:pPr>
        <w:rPr>
          <w:szCs w:val="24"/>
        </w:rPr>
      </w:pPr>
      <w:r w:rsidRPr="007E5A2F">
        <w:rPr>
          <w:szCs w:val="24"/>
        </w:rPr>
        <w:t>On vérifie aussi l’ajou</w:t>
      </w:r>
      <w:r w:rsidR="007E5A2F">
        <w:rPr>
          <w:szCs w:val="24"/>
        </w:rPr>
        <w:t>t de l’a</w:t>
      </w:r>
      <w:r w:rsidR="007E5A2F" w:rsidRPr="007E5A2F">
        <w:rPr>
          <w:szCs w:val="24"/>
        </w:rPr>
        <w:t>nimal dans le document</w:t>
      </w:r>
      <w:r w:rsidR="007E5A2F">
        <w:rPr>
          <w:szCs w:val="24"/>
        </w:rPr>
        <w:t> «</w:t>
      </w:r>
      <w:r w:rsidR="007E5A2F" w:rsidRPr="007E5A2F">
        <w:rPr>
          <w:szCs w:val="24"/>
        </w:rPr>
        <w:t xml:space="preserve"> Animal </w:t>
      </w:r>
      <w:proofErr w:type="gramStart"/>
      <w:r w:rsidR="007E5A2F">
        <w:rPr>
          <w:szCs w:val="24"/>
        </w:rPr>
        <w:t>»</w:t>
      </w:r>
      <w:r w:rsidR="007E5A2F" w:rsidRPr="007E5A2F">
        <w:rPr>
          <w:szCs w:val="24"/>
        </w:rPr>
        <w:t>:</w:t>
      </w:r>
      <w:proofErr w:type="gramEnd"/>
    </w:p>
    <w:p w:rsidR="007E5A2F" w:rsidRDefault="007E5A2F" w:rsidP="00B22E90">
      <w:pPr>
        <w:rPr>
          <w:b/>
          <w:bCs/>
          <w:szCs w:val="24"/>
        </w:rPr>
      </w:pPr>
      <w:r w:rsidRPr="007E5A2F">
        <w:rPr>
          <w:b/>
          <w:bCs/>
          <w:szCs w:val="24"/>
        </w:rPr>
        <w:lastRenderedPageBreak/>
        <w:drawing>
          <wp:inline distT="0" distB="0" distL="0" distR="0" wp14:anchorId="737C2608" wp14:editId="6C9E3D7C">
            <wp:extent cx="5731510" cy="1308735"/>
            <wp:effectExtent l="0" t="0" r="2540" b="571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0" w:rsidRDefault="00B22E90" w:rsidP="00B22E90">
      <w:pPr>
        <w:rPr>
          <w:b/>
          <w:bCs/>
          <w:szCs w:val="24"/>
        </w:rPr>
      </w:pPr>
      <w:r w:rsidRPr="00B22E90">
        <w:rPr>
          <w:b/>
          <w:bCs/>
          <w:szCs w:val="24"/>
        </w:rPr>
        <w:t>Mise à Jour de Réservation :</w:t>
      </w:r>
    </w:p>
    <w:p w:rsidR="00B22E90" w:rsidRDefault="00B22E90" w:rsidP="00B22E90">
      <w:pPr>
        <w:rPr>
          <w:szCs w:val="24"/>
        </w:rPr>
      </w:pPr>
      <w:r w:rsidRPr="00B22E90">
        <w:rPr>
          <w:szCs w:val="24"/>
        </w:rPr>
        <w:t xml:space="preserve"> La méthode </w:t>
      </w:r>
      <w:proofErr w:type="spellStart"/>
      <w:r w:rsidRPr="00B22E90">
        <w:rPr>
          <w:szCs w:val="24"/>
        </w:rPr>
        <w:t>updateReservation</w:t>
      </w:r>
      <w:proofErr w:type="spellEnd"/>
      <w:r w:rsidRPr="00B22E90">
        <w:rPr>
          <w:szCs w:val="24"/>
        </w:rPr>
        <w:t xml:space="preserve"> prend une requête avec les détails de la réservation mise à jour et utilise le service pour mettre à jour cette réservation.</w:t>
      </w:r>
    </w:p>
    <w:p w:rsidR="00B22E90" w:rsidRDefault="00B22E90" w:rsidP="00B22E90">
      <w:pPr>
        <w:rPr>
          <w:szCs w:val="24"/>
        </w:rPr>
      </w:pPr>
      <w:r w:rsidRPr="00B22E90">
        <w:rPr>
          <w:szCs w:val="24"/>
        </w:rPr>
        <w:drawing>
          <wp:inline distT="0" distB="0" distL="0" distR="0" wp14:anchorId="4D9C2F4F" wp14:editId="3535BC7D">
            <wp:extent cx="5731510" cy="657860"/>
            <wp:effectExtent l="0" t="0" r="254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0" w:rsidRDefault="00B22E90" w:rsidP="00B22E90">
      <w:pPr>
        <w:rPr>
          <w:szCs w:val="24"/>
        </w:rPr>
      </w:pPr>
      <w:r w:rsidRPr="00B22E90">
        <w:rPr>
          <w:szCs w:val="24"/>
        </w:rPr>
        <w:t xml:space="preserve">Cette méthode prend en paramètre un objet </w:t>
      </w:r>
      <w:proofErr w:type="spellStart"/>
      <w:r w:rsidRPr="00B22E90">
        <w:rPr>
          <w:szCs w:val="24"/>
        </w:rPr>
        <w:t>Reservation</w:t>
      </w:r>
      <w:proofErr w:type="spellEnd"/>
      <w:r>
        <w:rPr>
          <w:szCs w:val="24"/>
        </w:rPr>
        <w:t xml:space="preserve"> mis à jour, e</w:t>
      </w:r>
      <w:r w:rsidRPr="00B22E90">
        <w:rPr>
          <w:szCs w:val="24"/>
        </w:rPr>
        <w:t>lle recherche la réservation existante dans la base de données par son ID</w:t>
      </w:r>
      <w:r>
        <w:rPr>
          <w:szCs w:val="24"/>
        </w:rPr>
        <w:t xml:space="preserve">. </w:t>
      </w:r>
      <w:r w:rsidRPr="00B22E90">
        <w:rPr>
          <w:szCs w:val="24"/>
        </w:rPr>
        <w:t>Si la réservation n'est pas trouvée, un</w:t>
      </w:r>
      <w:r>
        <w:rPr>
          <w:szCs w:val="24"/>
        </w:rPr>
        <w:t>e exception est levée s</w:t>
      </w:r>
      <w:r w:rsidRPr="00B22E90">
        <w:rPr>
          <w:szCs w:val="24"/>
        </w:rPr>
        <w:t xml:space="preserve">inon, elle met à jour les champs </w:t>
      </w:r>
      <w:proofErr w:type="spellStart"/>
      <w:r w:rsidRPr="00B22E90">
        <w:rPr>
          <w:szCs w:val="24"/>
        </w:rPr>
        <w:t>dateDeb</w:t>
      </w:r>
      <w:proofErr w:type="spellEnd"/>
      <w:r w:rsidRPr="00B22E90">
        <w:rPr>
          <w:szCs w:val="24"/>
        </w:rPr>
        <w:t xml:space="preserve">, </w:t>
      </w:r>
      <w:proofErr w:type="spellStart"/>
      <w:r w:rsidRPr="00B22E90">
        <w:rPr>
          <w:szCs w:val="24"/>
        </w:rPr>
        <w:t>dateFin</w:t>
      </w:r>
      <w:proofErr w:type="spellEnd"/>
      <w:r w:rsidRPr="00B22E90">
        <w:rPr>
          <w:szCs w:val="24"/>
        </w:rPr>
        <w:t xml:space="preserve"> et </w:t>
      </w:r>
      <w:proofErr w:type="spellStart"/>
      <w:r w:rsidRPr="00B22E90">
        <w:rPr>
          <w:szCs w:val="24"/>
        </w:rPr>
        <w:t>enCours</w:t>
      </w:r>
      <w:proofErr w:type="spellEnd"/>
      <w:r w:rsidRPr="00B22E90">
        <w:rPr>
          <w:szCs w:val="24"/>
        </w:rPr>
        <w:t xml:space="preserve"> de la réservation existante avec les nouvelles valeurs fournies. Ensuite, elle sauvegarde la réservation mise à jour dans la base de données.</w:t>
      </w:r>
    </w:p>
    <w:p w:rsidR="00B22E90" w:rsidRDefault="00B22E90" w:rsidP="00B22E90">
      <w:pPr>
        <w:rPr>
          <w:szCs w:val="24"/>
        </w:rPr>
      </w:pPr>
      <w:r>
        <w:rPr>
          <w:szCs w:val="24"/>
        </w:rPr>
        <w:t>Vérification :</w:t>
      </w:r>
    </w:p>
    <w:p w:rsidR="007E5A2F" w:rsidRDefault="00B22E90" w:rsidP="007E5A2F">
      <w:pPr>
        <w:rPr>
          <w:szCs w:val="24"/>
        </w:rPr>
      </w:pPr>
      <w:r w:rsidRPr="00B22E90">
        <w:rPr>
          <w:szCs w:val="24"/>
        </w:rPr>
        <w:drawing>
          <wp:inline distT="0" distB="0" distL="0" distR="0" wp14:anchorId="7D9A03DE" wp14:editId="18402D53">
            <wp:extent cx="5731510" cy="3145155"/>
            <wp:effectExtent l="0" t="0" r="254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0" w:rsidRDefault="00B22E90" w:rsidP="00B22E90">
      <w:pPr>
        <w:rPr>
          <w:szCs w:val="24"/>
        </w:rPr>
      </w:pPr>
      <w:r>
        <w:rPr>
          <w:szCs w:val="24"/>
        </w:rPr>
        <w:t>Réservation avant la mise à jour :</w:t>
      </w:r>
    </w:p>
    <w:p w:rsidR="00B22E90" w:rsidRDefault="00B22E90" w:rsidP="00B22E90">
      <w:pPr>
        <w:rPr>
          <w:szCs w:val="24"/>
        </w:rPr>
      </w:pPr>
      <w:r w:rsidRPr="00B22E90">
        <w:rPr>
          <w:szCs w:val="24"/>
        </w:rPr>
        <w:lastRenderedPageBreak/>
        <w:drawing>
          <wp:inline distT="0" distB="0" distL="0" distR="0" wp14:anchorId="5A91AD9E" wp14:editId="01276547">
            <wp:extent cx="5731510" cy="1040765"/>
            <wp:effectExtent l="0" t="0" r="2540" b="698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0" w:rsidRDefault="00B22E90" w:rsidP="00B22E90">
      <w:pPr>
        <w:rPr>
          <w:szCs w:val="24"/>
        </w:rPr>
      </w:pPr>
      <w:r>
        <w:rPr>
          <w:szCs w:val="24"/>
        </w:rPr>
        <w:t xml:space="preserve">Réservation </w:t>
      </w:r>
      <w:r>
        <w:rPr>
          <w:szCs w:val="24"/>
        </w:rPr>
        <w:t>après la mise à jour</w:t>
      </w:r>
      <w:r>
        <w:rPr>
          <w:szCs w:val="24"/>
        </w:rPr>
        <w:t> :</w:t>
      </w:r>
    </w:p>
    <w:p w:rsidR="00B22E90" w:rsidRDefault="00B22E90" w:rsidP="00B22E90">
      <w:pPr>
        <w:rPr>
          <w:szCs w:val="24"/>
        </w:rPr>
      </w:pPr>
      <w:r w:rsidRPr="00B22E90">
        <w:rPr>
          <w:szCs w:val="24"/>
        </w:rPr>
        <w:drawing>
          <wp:inline distT="0" distB="0" distL="0" distR="0" wp14:anchorId="4BA87FC5" wp14:editId="263F968C">
            <wp:extent cx="5731510" cy="1066165"/>
            <wp:effectExtent l="0" t="0" r="2540" b="6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F" w:rsidRDefault="007E5A2F" w:rsidP="007E5A2F">
      <w:pPr>
        <w:rPr>
          <w:szCs w:val="24"/>
        </w:rPr>
      </w:pPr>
      <w:r>
        <w:rPr>
          <w:szCs w:val="24"/>
        </w:rPr>
        <w:t>Suppression d’une réservation :</w:t>
      </w:r>
    </w:p>
    <w:p w:rsidR="007E5A2F" w:rsidRDefault="007E5A2F" w:rsidP="00B22E90">
      <w:pPr>
        <w:rPr>
          <w:szCs w:val="24"/>
        </w:rPr>
      </w:pPr>
      <w:r w:rsidRPr="007E5A2F">
        <w:rPr>
          <w:szCs w:val="24"/>
        </w:rPr>
        <w:drawing>
          <wp:inline distT="0" distB="0" distL="0" distR="0" wp14:anchorId="190E06E2" wp14:editId="5EB70EF7">
            <wp:extent cx="5731510" cy="588645"/>
            <wp:effectExtent l="0" t="0" r="2540" b="190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F" w:rsidRDefault="007E5A2F" w:rsidP="00973F19">
      <w:pPr>
        <w:rPr>
          <w:szCs w:val="24"/>
        </w:rPr>
      </w:pPr>
      <w:r w:rsidRPr="007E5A2F">
        <w:rPr>
          <w:szCs w:val="24"/>
        </w:rPr>
        <w:t>Cette méthode prend en paramètre l'ID de la réservation à supprimer.</w:t>
      </w:r>
      <w:r w:rsidRPr="007E5A2F">
        <w:rPr>
          <w:rFonts w:ascii="Segoe UI" w:eastAsia="Times New Roman" w:hAnsi="Segoe UI" w:cs="Segoe UI"/>
          <w:color w:val="ECECEC"/>
          <w:szCs w:val="24"/>
          <w:lang w:eastAsia="fr-FR"/>
        </w:rPr>
        <w:t xml:space="preserve"> </w:t>
      </w:r>
      <w:r w:rsidRPr="007E5A2F">
        <w:rPr>
          <w:szCs w:val="24"/>
        </w:rPr>
        <w:t>Elle recherche la réservation correspondante dans la base de données par son ID.</w:t>
      </w:r>
      <w:r w:rsidRPr="007E5A2F">
        <w:rPr>
          <w:rFonts w:ascii="Segoe UI" w:eastAsia="Times New Roman" w:hAnsi="Segoe UI" w:cs="Segoe UI"/>
          <w:color w:val="ECECEC"/>
          <w:szCs w:val="24"/>
          <w:lang w:eastAsia="fr-FR"/>
        </w:rPr>
        <w:t xml:space="preserve"> </w:t>
      </w:r>
      <w:r w:rsidRPr="007E5A2F">
        <w:rPr>
          <w:szCs w:val="24"/>
        </w:rPr>
        <w:t>Si la réservation n'est pas t</w:t>
      </w:r>
      <w:r>
        <w:rPr>
          <w:szCs w:val="24"/>
        </w:rPr>
        <w:t>rouvée, une exception est levée s</w:t>
      </w:r>
      <w:r w:rsidRPr="007E5A2F">
        <w:rPr>
          <w:szCs w:val="24"/>
        </w:rPr>
        <w:t>inon, elle supprime la réservation trouvée de la base de données.</w:t>
      </w:r>
    </w:p>
    <w:p w:rsidR="007E5A2F" w:rsidRDefault="007E5A2F" w:rsidP="00B22E90">
      <w:pPr>
        <w:rPr>
          <w:szCs w:val="24"/>
        </w:rPr>
      </w:pPr>
      <w:r>
        <w:rPr>
          <w:szCs w:val="24"/>
        </w:rPr>
        <w:t>Vérification :</w:t>
      </w:r>
    </w:p>
    <w:p w:rsidR="007E5A2F" w:rsidRDefault="007E5A2F" w:rsidP="00B22E90">
      <w:pPr>
        <w:rPr>
          <w:szCs w:val="24"/>
        </w:rPr>
      </w:pPr>
      <w:r w:rsidRPr="007E5A2F">
        <w:rPr>
          <w:szCs w:val="24"/>
        </w:rPr>
        <w:drawing>
          <wp:inline distT="0" distB="0" distL="0" distR="0" wp14:anchorId="0937CD79" wp14:editId="302D934F">
            <wp:extent cx="5731510" cy="2604770"/>
            <wp:effectExtent l="0" t="0" r="2540" b="508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F" w:rsidRDefault="007E5A2F" w:rsidP="00B22E90">
      <w:pPr>
        <w:rPr>
          <w:szCs w:val="24"/>
        </w:rPr>
      </w:pPr>
      <w:proofErr w:type="spellStart"/>
      <w:r>
        <w:rPr>
          <w:szCs w:val="24"/>
        </w:rPr>
        <w:t>Vérifiaction</w:t>
      </w:r>
      <w:proofErr w:type="spellEnd"/>
      <w:r>
        <w:rPr>
          <w:szCs w:val="24"/>
        </w:rPr>
        <w:t xml:space="preserve"> dans la base :</w:t>
      </w:r>
    </w:p>
    <w:p w:rsidR="007E5A2F" w:rsidRDefault="007E5A2F" w:rsidP="00B22E90">
      <w:pPr>
        <w:rPr>
          <w:szCs w:val="24"/>
        </w:rPr>
      </w:pPr>
      <w:r w:rsidRPr="007E5A2F">
        <w:rPr>
          <w:szCs w:val="24"/>
        </w:rPr>
        <w:lastRenderedPageBreak/>
        <w:drawing>
          <wp:inline distT="0" distB="0" distL="0" distR="0" wp14:anchorId="68D59584" wp14:editId="440B778A">
            <wp:extent cx="5731510" cy="2405380"/>
            <wp:effectExtent l="0" t="0" r="254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19" w:rsidRDefault="00973F19" w:rsidP="00B22E90">
      <w:pPr>
        <w:rPr>
          <w:szCs w:val="24"/>
        </w:rPr>
      </w:pPr>
      <w:r>
        <w:rPr>
          <w:szCs w:val="24"/>
        </w:rPr>
        <w:t>Classe d’adoption :</w:t>
      </w:r>
    </w:p>
    <w:p w:rsidR="00973F19" w:rsidRDefault="00973F19" w:rsidP="00973F19">
      <w:pPr>
        <w:rPr>
          <w:szCs w:val="24"/>
        </w:rPr>
      </w:pPr>
      <w:r w:rsidRPr="00973F19">
        <w:rPr>
          <w:szCs w:val="24"/>
        </w:rPr>
        <w:t>Elle a une clé primaire composée constituée du CIN de l'employé et de l'ID de l'animal.</w:t>
      </w:r>
    </w:p>
    <w:p w:rsidR="00B22E90" w:rsidRDefault="007E5A2F" w:rsidP="00973F19">
      <w:pPr>
        <w:rPr>
          <w:szCs w:val="24"/>
        </w:rPr>
      </w:pPr>
      <w:r w:rsidRPr="007E5A2F">
        <w:rPr>
          <w:szCs w:val="24"/>
        </w:rPr>
        <w:drawing>
          <wp:inline distT="0" distB="0" distL="0" distR="0" wp14:anchorId="6ED9461E" wp14:editId="5382B289">
            <wp:extent cx="5731510" cy="3066415"/>
            <wp:effectExtent l="0" t="0" r="2540" b="63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2F" w:rsidRPr="00B22E90" w:rsidRDefault="007E5A2F" w:rsidP="00B22E90">
      <w:pPr>
        <w:rPr>
          <w:szCs w:val="24"/>
        </w:rPr>
      </w:pPr>
      <w:r w:rsidRPr="007E5A2F">
        <w:rPr>
          <w:szCs w:val="24"/>
        </w:rPr>
        <w:drawing>
          <wp:inline distT="0" distB="0" distL="0" distR="0" wp14:anchorId="1A55DA97" wp14:editId="1DA61EFF">
            <wp:extent cx="4800600" cy="200025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7" cy="20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90" w:rsidRDefault="00B22E90" w:rsidP="00B22E90">
      <w:pPr>
        <w:rPr>
          <w:szCs w:val="24"/>
        </w:rPr>
      </w:pPr>
    </w:p>
    <w:p w:rsidR="00973F19" w:rsidRDefault="00973F19" w:rsidP="00B22E90">
      <w:pPr>
        <w:rPr>
          <w:szCs w:val="24"/>
        </w:rPr>
      </w:pPr>
      <w:r>
        <w:rPr>
          <w:szCs w:val="24"/>
        </w:rPr>
        <w:lastRenderedPageBreak/>
        <w:t>Elle a les méthodes suivantes :</w:t>
      </w:r>
    </w:p>
    <w:p w:rsidR="00973F19" w:rsidRDefault="00973F19" w:rsidP="00973F19">
      <w:pPr>
        <w:rPr>
          <w:szCs w:val="24"/>
        </w:rPr>
      </w:pPr>
      <w:r>
        <w:rPr>
          <w:szCs w:val="24"/>
        </w:rPr>
        <w:t xml:space="preserve">C’est pour l’ajout un animal pour l’adoption par </w:t>
      </w:r>
      <w:proofErr w:type="gramStart"/>
      <w:r>
        <w:rPr>
          <w:szCs w:val="24"/>
        </w:rPr>
        <w:t>un employée</w:t>
      </w:r>
      <w:proofErr w:type="gramEnd"/>
    </w:p>
    <w:p w:rsidR="00973F19" w:rsidRDefault="00973F19" w:rsidP="00B22E90">
      <w:pPr>
        <w:rPr>
          <w:szCs w:val="24"/>
        </w:rPr>
      </w:pPr>
      <w:r w:rsidRPr="00973F19">
        <w:rPr>
          <w:szCs w:val="24"/>
        </w:rPr>
        <w:drawing>
          <wp:inline distT="0" distB="0" distL="0" distR="0" wp14:anchorId="1A5B9B84" wp14:editId="61B7AE6C">
            <wp:extent cx="5731510" cy="1962785"/>
            <wp:effectExtent l="0" t="0" r="254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19" w:rsidRDefault="00973F19" w:rsidP="00B22E90">
      <w:pPr>
        <w:rPr>
          <w:szCs w:val="24"/>
        </w:rPr>
      </w:pPr>
      <w:r>
        <w:rPr>
          <w:szCs w:val="24"/>
        </w:rPr>
        <w:t>Cette méthode pour l’adoption de l’animal par un propriétaire</w:t>
      </w:r>
    </w:p>
    <w:p w:rsidR="00973F19" w:rsidRDefault="00973F19" w:rsidP="00B22E90">
      <w:pPr>
        <w:rPr>
          <w:szCs w:val="24"/>
        </w:rPr>
      </w:pPr>
      <w:r w:rsidRPr="00973F19">
        <w:rPr>
          <w:szCs w:val="24"/>
        </w:rPr>
        <w:drawing>
          <wp:inline distT="0" distB="0" distL="0" distR="0" wp14:anchorId="73D7D097" wp14:editId="51B7083D">
            <wp:extent cx="5731510" cy="1405255"/>
            <wp:effectExtent l="0" t="0" r="2540" b="444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19" w:rsidRDefault="00973F19" w:rsidP="00B22E90">
      <w:pPr>
        <w:rPr>
          <w:szCs w:val="24"/>
        </w:rPr>
      </w:pPr>
      <w:r w:rsidRPr="00973F19">
        <w:rPr>
          <w:szCs w:val="24"/>
        </w:rPr>
        <w:drawing>
          <wp:inline distT="0" distB="0" distL="0" distR="0" wp14:anchorId="7F3254BB" wp14:editId="169ADA16">
            <wp:extent cx="5731510" cy="2322830"/>
            <wp:effectExtent l="0" t="0" r="2540" b="127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19" w:rsidRDefault="00973F19" w:rsidP="00B22E90">
      <w:pPr>
        <w:rPr>
          <w:szCs w:val="24"/>
        </w:rPr>
      </w:pPr>
      <w:r w:rsidRPr="00973F19">
        <w:rPr>
          <w:szCs w:val="24"/>
        </w:rPr>
        <w:drawing>
          <wp:inline distT="0" distB="0" distL="0" distR="0" wp14:anchorId="33392C83" wp14:editId="3AF6BD7D">
            <wp:extent cx="5731510" cy="951865"/>
            <wp:effectExtent l="0" t="0" r="2540" b="63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FF" w:rsidRDefault="003929FF" w:rsidP="00B22E90">
      <w:pPr>
        <w:rPr>
          <w:szCs w:val="24"/>
        </w:rPr>
      </w:pPr>
    </w:p>
    <w:p w:rsidR="003929FF" w:rsidRDefault="003929FF" w:rsidP="00B22E90">
      <w:pPr>
        <w:rPr>
          <w:szCs w:val="24"/>
        </w:rPr>
      </w:pPr>
    </w:p>
    <w:p w:rsidR="00973F19" w:rsidRDefault="00973F19" w:rsidP="00B22E90">
      <w:pPr>
        <w:rPr>
          <w:szCs w:val="24"/>
        </w:rPr>
      </w:pPr>
      <w:r>
        <w:rPr>
          <w:szCs w:val="24"/>
        </w:rPr>
        <w:lastRenderedPageBreak/>
        <w:t>Méthodes d’ajout</w:t>
      </w:r>
      <w:r w:rsidR="003929FF">
        <w:rPr>
          <w:szCs w:val="24"/>
        </w:rPr>
        <w:t xml:space="preserve"> un animal pour adoption :</w:t>
      </w:r>
    </w:p>
    <w:p w:rsidR="003929FF" w:rsidRDefault="003929FF" w:rsidP="003929FF">
      <w:pPr>
        <w:rPr>
          <w:szCs w:val="24"/>
        </w:rPr>
      </w:pPr>
      <w:r w:rsidRPr="003929FF">
        <w:rPr>
          <w:szCs w:val="24"/>
        </w:rPr>
        <w:t>Cette méthode prend un objet Animal, le CIN de l'employé, une date d'adoption et une motivation.</w:t>
      </w:r>
      <w:r w:rsidRPr="003929FF">
        <w:rPr>
          <w:rFonts w:ascii="Segoe UI" w:eastAsia="Times New Roman" w:hAnsi="Segoe UI" w:cs="Segoe UI"/>
          <w:color w:val="ECECEC"/>
          <w:szCs w:val="24"/>
          <w:lang w:eastAsia="fr-FR"/>
        </w:rPr>
        <w:t xml:space="preserve"> </w:t>
      </w:r>
      <w:r w:rsidRPr="003929FF">
        <w:rPr>
          <w:szCs w:val="24"/>
        </w:rPr>
        <w:t xml:space="preserve">Trouve l'employé par son CIN. Si l'employé n'est pas trouvé, lance une exception. Elle génère un nouvel ID pour l'animal et sauvegarde l'animal dans le référentiel </w:t>
      </w:r>
      <w:proofErr w:type="spellStart"/>
      <w:proofErr w:type="gramStart"/>
      <w:r w:rsidRPr="003929FF">
        <w:rPr>
          <w:szCs w:val="24"/>
        </w:rPr>
        <w:t>animalRepository</w:t>
      </w:r>
      <w:proofErr w:type="spellEnd"/>
      <w:r w:rsidRPr="003929FF">
        <w:rPr>
          <w:szCs w:val="24"/>
        </w:rPr>
        <w:t xml:space="preserve"> ,</w:t>
      </w:r>
      <w:proofErr w:type="gramEnd"/>
      <w:r w:rsidRPr="003929FF">
        <w:rPr>
          <w:szCs w:val="24"/>
        </w:rPr>
        <w:t xml:space="preserve"> crée une instance d'</w:t>
      </w:r>
      <w:proofErr w:type="spellStart"/>
      <w:r w:rsidRPr="003929FF">
        <w:rPr>
          <w:szCs w:val="24"/>
        </w:rPr>
        <w:t>AdoptionID</w:t>
      </w:r>
      <w:proofErr w:type="spellEnd"/>
      <w:r w:rsidRPr="003929FF">
        <w:rPr>
          <w:szCs w:val="24"/>
        </w:rPr>
        <w:t xml:space="preserve"> avec le CIN de l'employé et l'ID de l'animal ,crée une nouvelle instance d'Adoption avec l'ID d'adoption et la date d'adoption et sauvegarde l'adoption dans le référentiel </w:t>
      </w:r>
      <w:proofErr w:type="spellStart"/>
      <w:r w:rsidRPr="003929FF">
        <w:rPr>
          <w:szCs w:val="24"/>
        </w:rPr>
        <w:t>adoptionRepository</w:t>
      </w:r>
      <w:proofErr w:type="spellEnd"/>
      <w:r w:rsidRPr="003929FF">
        <w:rPr>
          <w:szCs w:val="24"/>
        </w:rPr>
        <w:t>.</w:t>
      </w:r>
    </w:p>
    <w:p w:rsidR="003929FF" w:rsidRDefault="003929FF" w:rsidP="003929FF">
      <w:pPr>
        <w:rPr>
          <w:szCs w:val="24"/>
        </w:rPr>
      </w:pPr>
      <w:r>
        <w:rPr>
          <w:szCs w:val="24"/>
        </w:rPr>
        <w:t>Vérification :</w:t>
      </w:r>
    </w:p>
    <w:p w:rsidR="003929FF" w:rsidRDefault="003929FF" w:rsidP="003929FF">
      <w:pPr>
        <w:rPr>
          <w:szCs w:val="24"/>
        </w:rPr>
      </w:pPr>
      <w:r w:rsidRPr="003929FF">
        <w:rPr>
          <w:szCs w:val="24"/>
        </w:rPr>
        <w:drawing>
          <wp:inline distT="0" distB="0" distL="0" distR="0" wp14:anchorId="61080211" wp14:editId="3A4AD8E5">
            <wp:extent cx="5731510" cy="3133725"/>
            <wp:effectExtent l="0" t="0" r="254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FF" w:rsidRDefault="003929FF" w:rsidP="003929FF">
      <w:pPr>
        <w:rPr>
          <w:szCs w:val="24"/>
        </w:rPr>
      </w:pPr>
      <w:r>
        <w:rPr>
          <w:szCs w:val="24"/>
        </w:rPr>
        <w:t>Vérification dans la base :</w:t>
      </w:r>
    </w:p>
    <w:p w:rsidR="003929FF" w:rsidRDefault="003929FF" w:rsidP="003929FF">
      <w:pPr>
        <w:rPr>
          <w:szCs w:val="24"/>
        </w:rPr>
      </w:pPr>
      <w:r w:rsidRPr="003929FF">
        <w:rPr>
          <w:szCs w:val="24"/>
        </w:rPr>
        <w:drawing>
          <wp:inline distT="0" distB="0" distL="0" distR="0" wp14:anchorId="09DF1699" wp14:editId="7C0D3355">
            <wp:extent cx="5731510" cy="1086485"/>
            <wp:effectExtent l="0" t="0" r="254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FF" w:rsidRDefault="003929FF" w:rsidP="003929FF">
      <w:pPr>
        <w:rPr>
          <w:szCs w:val="24"/>
        </w:rPr>
      </w:pPr>
      <w:r>
        <w:rPr>
          <w:szCs w:val="24"/>
        </w:rPr>
        <w:t>On vérifie aussi l’ajout de l’animal dans le document ‘animal’</w:t>
      </w:r>
    </w:p>
    <w:p w:rsidR="004F5AFC" w:rsidRDefault="003929FF" w:rsidP="003929FF">
      <w:pPr>
        <w:rPr>
          <w:szCs w:val="24"/>
        </w:rPr>
      </w:pPr>
      <w:r w:rsidRPr="003929FF">
        <w:rPr>
          <w:szCs w:val="24"/>
        </w:rPr>
        <w:drawing>
          <wp:inline distT="0" distB="0" distL="0" distR="0" wp14:anchorId="52021443" wp14:editId="6667BE3F">
            <wp:extent cx="5731510" cy="1346200"/>
            <wp:effectExtent l="0" t="0" r="2540" b="635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32" w:rsidRDefault="00527F32" w:rsidP="003929FF">
      <w:pPr>
        <w:rPr>
          <w:szCs w:val="24"/>
        </w:rPr>
      </w:pPr>
      <w:r>
        <w:rPr>
          <w:szCs w:val="24"/>
        </w:rPr>
        <w:lastRenderedPageBreak/>
        <w:t>Listage des animaux pour adoption :</w:t>
      </w:r>
    </w:p>
    <w:p w:rsidR="003929FF" w:rsidRDefault="00527F32" w:rsidP="003929FF">
      <w:pPr>
        <w:rPr>
          <w:szCs w:val="24"/>
        </w:rPr>
      </w:pPr>
      <w:r w:rsidRPr="00527F32">
        <w:rPr>
          <w:szCs w:val="24"/>
        </w:rPr>
        <w:drawing>
          <wp:inline distT="0" distB="0" distL="0" distR="0" wp14:anchorId="1D30746A" wp14:editId="67F0434A">
            <wp:extent cx="5731510" cy="616585"/>
            <wp:effectExtent l="0" t="0" r="254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32" w:rsidRDefault="00527F32" w:rsidP="003929FF">
      <w:pPr>
        <w:rPr>
          <w:szCs w:val="24"/>
        </w:rPr>
      </w:pPr>
      <w:r w:rsidRPr="00527F32">
        <w:rPr>
          <w:szCs w:val="24"/>
        </w:rPr>
        <w:drawing>
          <wp:inline distT="0" distB="0" distL="0" distR="0" wp14:anchorId="062281B2" wp14:editId="06DBBC50">
            <wp:extent cx="5731510" cy="4099560"/>
            <wp:effectExtent l="0" t="0" r="254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32" w:rsidRDefault="00527F32" w:rsidP="003929FF">
      <w:pPr>
        <w:rPr>
          <w:szCs w:val="24"/>
        </w:rPr>
      </w:pPr>
    </w:p>
    <w:p w:rsidR="00737328" w:rsidRDefault="00737328" w:rsidP="00737328">
      <w:pPr>
        <w:rPr>
          <w:szCs w:val="24"/>
        </w:rPr>
      </w:pPr>
    </w:p>
    <w:p w:rsidR="00737328" w:rsidRPr="00737328" w:rsidRDefault="00737328" w:rsidP="00737328">
      <w:pPr>
        <w:rPr>
          <w:szCs w:val="24"/>
        </w:rPr>
      </w:pPr>
    </w:p>
    <w:p w:rsidR="00737328" w:rsidRPr="00737328" w:rsidRDefault="00737328" w:rsidP="00737328">
      <w:pPr>
        <w:rPr>
          <w:szCs w:val="24"/>
        </w:rPr>
      </w:pPr>
    </w:p>
    <w:p w:rsidR="00E621F5" w:rsidRPr="00E621F5" w:rsidRDefault="00E621F5" w:rsidP="00E621F5">
      <w:pPr>
        <w:rPr>
          <w:szCs w:val="24"/>
        </w:rPr>
      </w:pPr>
    </w:p>
    <w:p w:rsidR="00E621F5" w:rsidRDefault="00E621F5" w:rsidP="006963EE">
      <w:pPr>
        <w:rPr>
          <w:szCs w:val="24"/>
        </w:rPr>
      </w:pPr>
    </w:p>
    <w:p w:rsidR="006963EE" w:rsidRPr="006963EE" w:rsidRDefault="006963EE" w:rsidP="006963EE">
      <w:pPr>
        <w:rPr>
          <w:szCs w:val="24"/>
        </w:rPr>
      </w:pPr>
    </w:p>
    <w:p w:rsidR="006963EE" w:rsidRDefault="006963EE" w:rsidP="006963EE">
      <w:pPr>
        <w:rPr>
          <w:szCs w:val="24"/>
        </w:rPr>
      </w:pPr>
    </w:p>
    <w:p w:rsidR="006963EE" w:rsidRPr="002133ED" w:rsidRDefault="006963EE" w:rsidP="006963EE">
      <w:pPr>
        <w:rPr>
          <w:szCs w:val="24"/>
        </w:rPr>
      </w:pPr>
    </w:p>
    <w:p w:rsidR="00D073FD" w:rsidRPr="003E142E" w:rsidRDefault="00D073FD" w:rsidP="003E142E">
      <w:pPr>
        <w:rPr>
          <w:color w:val="4A442A" w:themeColor="background2" w:themeShade="40"/>
          <w:sz w:val="36"/>
          <w:szCs w:val="36"/>
        </w:rPr>
      </w:pPr>
      <w:bookmarkStart w:id="0" w:name="_GoBack"/>
      <w:bookmarkEnd w:id="0"/>
    </w:p>
    <w:sectPr w:rsidR="00D073FD" w:rsidRPr="003E14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01FF5"/>
    <w:multiLevelType w:val="multilevel"/>
    <w:tmpl w:val="55C4B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C16EF"/>
    <w:multiLevelType w:val="multilevel"/>
    <w:tmpl w:val="FC6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CF00FB"/>
    <w:multiLevelType w:val="multilevel"/>
    <w:tmpl w:val="7B44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61002"/>
    <w:multiLevelType w:val="multilevel"/>
    <w:tmpl w:val="89109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1B1700"/>
    <w:multiLevelType w:val="multilevel"/>
    <w:tmpl w:val="1E889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647EC8"/>
    <w:multiLevelType w:val="multilevel"/>
    <w:tmpl w:val="1BFC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7E0008"/>
    <w:multiLevelType w:val="multilevel"/>
    <w:tmpl w:val="BBD09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4B6443"/>
    <w:multiLevelType w:val="multilevel"/>
    <w:tmpl w:val="56C05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D1558D"/>
    <w:multiLevelType w:val="multilevel"/>
    <w:tmpl w:val="B8A6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DD06B2"/>
    <w:multiLevelType w:val="multilevel"/>
    <w:tmpl w:val="FEEEB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BB416E"/>
    <w:multiLevelType w:val="multilevel"/>
    <w:tmpl w:val="9BD48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9D7F7D"/>
    <w:multiLevelType w:val="multilevel"/>
    <w:tmpl w:val="82242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C15020"/>
    <w:multiLevelType w:val="multilevel"/>
    <w:tmpl w:val="5E0A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A95A06"/>
    <w:multiLevelType w:val="multilevel"/>
    <w:tmpl w:val="C3C8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F40383"/>
    <w:multiLevelType w:val="multilevel"/>
    <w:tmpl w:val="ECEE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5AC69CA"/>
    <w:multiLevelType w:val="hybridMultilevel"/>
    <w:tmpl w:val="0004DFB8"/>
    <w:lvl w:ilvl="0" w:tplc="4B9638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B3265"/>
    <w:multiLevelType w:val="multilevel"/>
    <w:tmpl w:val="F9140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A2019B1"/>
    <w:multiLevelType w:val="multilevel"/>
    <w:tmpl w:val="BD7C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D8724C5"/>
    <w:multiLevelType w:val="multilevel"/>
    <w:tmpl w:val="A6D0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EE175AD"/>
    <w:multiLevelType w:val="multilevel"/>
    <w:tmpl w:val="65E46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4148CA"/>
    <w:multiLevelType w:val="multilevel"/>
    <w:tmpl w:val="6CE0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0FC4FA0"/>
    <w:multiLevelType w:val="multilevel"/>
    <w:tmpl w:val="E674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2DB0CE4"/>
    <w:multiLevelType w:val="multilevel"/>
    <w:tmpl w:val="88966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915379"/>
    <w:multiLevelType w:val="multilevel"/>
    <w:tmpl w:val="10B8A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8AC2E41"/>
    <w:multiLevelType w:val="multilevel"/>
    <w:tmpl w:val="68E0D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9"/>
  </w:num>
  <w:num w:numId="3">
    <w:abstractNumId w:val="11"/>
  </w:num>
  <w:num w:numId="4">
    <w:abstractNumId w:val="10"/>
  </w:num>
  <w:num w:numId="5">
    <w:abstractNumId w:val="15"/>
  </w:num>
  <w:num w:numId="6">
    <w:abstractNumId w:val="0"/>
  </w:num>
  <w:num w:numId="7">
    <w:abstractNumId w:val="3"/>
  </w:num>
  <w:num w:numId="8">
    <w:abstractNumId w:val="24"/>
  </w:num>
  <w:num w:numId="9">
    <w:abstractNumId w:val="23"/>
  </w:num>
  <w:num w:numId="10">
    <w:abstractNumId w:val="18"/>
  </w:num>
  <w:num w:numId="11">
    <w:abstractNumId w:val="1"/>
  </w:num>
  <w:num w:numId="12">
    <w:abstractNumId w:val="16"/>
  </w:num>
  <w:num w:numId="13">
    <w:abstractNumId w:val="12"/>
  </w:num>
  <w:num w:numId="14">
    <w:abstractNumId w:val="6"/>
  </w:num>
  <w:num w:numId="15">
    <w:abstractNumId w:val="2"/>
  </w:num>
  <w:num w:numId="16">
    <w:abstractNumId w:val="14"/>
  </w:num>
  <w:num w:numId="17">
    <w:abstractNumId w:val="5"/>
  </w:num>
  <w:num w:numId="18">
    <w:abstractNumId w:val="21"/>
  </w:num>
  <w:num w:numId="19">
    <w:abstractNumId w:val="22"/>
  </w:num>
  <w:num w:numId="20">
    <w:abstractNumId w:val="9"/>
  </w:num>
  <w:num w:numId="21">
    <w:abstractNumId w:val="17"/>
  </w:num>
  <w:num w:numId="22">
    <w:abstractNumId w:val="8"/>
  </w:num>
  <w:num w:numId="23">
    <w:abstractNumId w:val="20"/>
  </w:num>
  <w:num w:numId="24">
    <w:abstractNumId w:val="13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DA5"/>
    <w:rsid w:val="00181BAE"/>
    <w:rsid w:val="002133ED"/>
    <w:rsid w:val="003929FF"/>
    <w:rsid w:val="003E142E"/>
    <w:rsid w:val="004223C7"/>
    <w:rsid w:val="004F5AFC"/>
    <w:rsid w:val="00527F32"/>
    <w:rsid w:val="005D176C"/>
    <w:rsid w:val="0060515F"/>
    <w:rsid w:val="00630DA5"/>
    <w:rsid w:val="0068069E"/>
    <w:rsid w:val="006963EE"/>
    <w:rsid w:val="00737328"/>
    <w:rsid w:val="007C7E7F"/>
    <w:rsid w:val="007E5A2F"/>
    <w:rsid w:val="00804185"/>
    <w:rsid w:val="008B089F"/>
    <w:rsid w:val="00973F19"/>
    <w:rsid w:val="00AC1B81"/>
    <w:rsid w:val="00B22E90"/>
    <w:rsid w:val="00BC7A74"/>
    <w:rsid w:val="00D073FD"/>
    <w:rsid w:val="00D37CA5"/>
    <w:rsid w:val="00DE6A3E"/>
    <w:rsid w:val="00E6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37868D"/>
  <w15:docId w15:val="{31A2ED3D-C9CC-4B0E-A50B-777929B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2E90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eple">
    <w:name w:val="Subtle Emphasis"/>
    <w:basedOn w:val="Policepardfaut"/>
    <w:uiPriority w:val="19"/>
    <w:qFormat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smallCaps/>
      <w:spacing w:val="5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unhideWhenUsed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23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55839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41705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978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55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61970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72475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592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6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525</TotalTime>
  <Pages>26</Pages>
  <Words>1862</Words>
  <Characters>10450</Characters>
  <Application>Microsoft Office Word</Application>
  <DocSecurity>0</DocSecurity>
  <Lines>307</Lines>
  <Paragraphs>146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yasmine</dc:creator>
  <cp:keywords/>
  <dc:description/>
  <cp:lastModifiedBy>yasmine</cp:lastModifiedBy>
  <cp:revision>2</cp:revision>
  <dcterms:created xsi:type="dcterms:W3CDTF">2024-05-24T09:09:00Z</dcterms:created>
  <dcterms:modified xsi:type="dcterms:W3CDTF">2024-05-24T17:54:00Z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ee72146a-5f12-4d19-bef0-5e1a2b2ce171</vt:lpwstr>
  </property>
</Properties>
</file>